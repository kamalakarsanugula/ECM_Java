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6C73" w:rsidRPr="00B7205B" w:rsidRDefault="00D86C73" w:rsidP="00D86C73">
      <w:pPr>
        <w:rPr>
          <w:rFonts w:ascii="Futura Lt BT" w:hAnsi="Futura Lt BT" w:cs="Tahoma"/>
          <w:sz w:val="22"/>
        </w:rPr>
      </w:pPr>
    </w:p>
    <w:p w:rsidR="00D86C73" w:rsidRPr="00B7205B" w:rsidRDefault="00D86C73" w:rsidP="00D86C73">
      <w:pPr>
        <w:rPr>
          <w:rFonts w:ascii="Futura Lt BT" w:hAnsi="Futura Lt BT" w:cs="Tahoma"/>
          <w:sz w:val="22"/>
        </w:rPr>
      </w:pPr>
    </w:p>
    <w:p w:rsidR="00D86C73" w:rsidRPr="00B7205B" w:rsidRDefault="00D86C73" w:rsidP="00D86C73">
      <w:pPr>
        <w:rPr>
          <w:rFonts w:ascii="Futura Lt BT" w:hAnsi="Futura Lt BT" w:cs="Tahoma"/>
          <w:sz w:val="22"/>
        </w:rPr>
      </w:pPr>
    </w:p>
    <w:p w:rsidR="00D86C73" w:rsidRPr="00B7205B" w:rsidRDefault="00D86C73" w:rsidP="00D86C73">
      <w:pPr>
        <w:rPr>
          <w:rFonts w:ascii="Futura Lt BT" w:hAnsi="Futura Lt BT" w:cs="Tahoma"/>
          <w:sz w:val="22"/>
        </w:rPr>
      </w:pPr>
    </w:p>
    <w:p w:rsidR="00D86C73" w:rsidRPr="00B7205B" w:rsidRDefault="00D86C73" w:rsidP="00D86C73">
      <w:pPr>
        <w:rPr>
          <w:rFonts w:ascii="Futura Lt BT" w:hAnsi="Futura Lt BT" w:cs="Tahoma"/>
          <w:sz w:val="22"/>
        </w:rPr>
      </w:pPr>
    </w:p>
    <w:p w:rsidR="00D86C73" w:rsidRPr="00B7205B" w:rsidRDefault="00D86C73" w:rsidP="00D86C73">
      <w:pPr>
        <w:rPr>
          <w:rFonts w:ascii="Futura Lt BT" w:hAnsi="Futura Lt BT" w:cs="Tahoma"/>
          <w:sz w:val="22"/>
        </w:rPr>
      </w:pPr>
    </w:p>
    <w:p w:rsidR="00D86C73" w:rsidRPr="00B7205B" w:rsidRDefault="00D86C73" w:rsidP="00D86C73">
      <w:pPr>
        <w:rPr>
          <w:rFonts w:ascii="Futura Lt BT" w:hAnsi="Futura Lt BT" w:cs="Tahoma"/>
          <w:sz w:val="22"/>
        </w:rPr>
      </w:pPr>
    </w:p>
    <w:p w:rsidR="00D86C73" w:rsidRPr="00B7205B" w:rsidRDefault="00D86C73" w:rsidP="00D86C73">
      <w:pPr>
        <w:rPr>
          <w:rFonts w:ascii="Futura Lt BT" w:hAnsi="Futura Lt BT" w:cs="Tahoma"/>
          <w:sz w:val="22"/>
        </w:rPr>
      </w:pPr>
    </w:p>
    <w:p w:rsidR="00D86C73" w:rsidRPr="00270A39" w:rsidRDefault="006D6865" w:rsidP="00D86C73">
      <w:pPr>
        <w:pStyle w:val="BlockText"/>
        <w:pBdr>
          <w:top w:val="single" w:sz="12" w:space="18" w:color="auto" w:shadow="1"/>
          <w:left w:val="single" w:sz="12" w:space="16" w:color="auto" w:shadow="1"/>
          <w:bottom w:val="single" w:sz="12" w:space="31" w:color="auto" w:shadow="1"/>
          <w:right w:val="single" w:sz="12" w:space="31" w:color="auto" w:shadow="1"/>
        </w:pBdr>
        <w:ind w:left="426" w:right="935"/>
        <w:rPr>
          <w:rFonts w:ascii="Futura Lt BT" w:hAnsi="Futura Lt BT" w:cs="Tahoma"/>
          <w:smallCaps/>
          <w:sz w:val="72"/>
        </w:rPr>
      </w:pPr>
      <w:r>
        <w:rPr>
          <w:rFonts w:ascii="Futura Lt BT" w:hAnsi="Futura Lt BT" w:cs="Tahoma"/>
          <w:smallCaps/>
          <w:sz w:val="72"/>
        </w:rPr>
        <w:t>CS</w:t>
      </w:r>
      <w:r w:rsidRPr="006D6865">
        <w:rPr>
          <w:rFonts w:ascii="Futura Lt BT" w:hAnsi="Futura Lt BT" w:cs="Tahoma"/>
          <w:smallCaps/>
          <w:sz w:val="72"/>
        </w:rPr>
        <w:t xml:space="preserve">16.2.7 </w:t>
      </w:r>
      <w:r w:rsidR="00413389">
        <w:rPr>
          <w:rFonts w:ascii="Futura Lt BT" w:hAnsi="Futura Lt BT" w:cs="Tahoma"/>
          <w:smallCaps/>
          <w:sz w:val="72"/>
        </w:rPr>
        <w:t>New Server Instance Install</w:t>
      </w:r>
      <w:r w:rsidR="0086448D">
        <w:rPr>
          <w:rFonts w:ascii="Futura Lt BT" w:hAnsi="Futura Lt BT" w:cs="Tahoma"/>
          <w:smallCaps/>
          <w:sz w:val="72"/>
        </w:rPr>
        <w:t>ation</w:t>
      </w:r>
      <w:r w:rsidR="00413389">
        <w:rPr>
          <w:rFonts w:ascii="Futura Lt BT" w:hAnsi="Futura Lt BT" w:cs="Tahoma"/>
          <w:smallCaps/>
          <w:sz w:val="72"/>
        </w:rPr>
        <w:t xml:space="preserve"> Guide</w:t>
      </w:r>
    </w:p>
    <w:p w:rsidR="00D86C73" w:rsidRPr="00270A39" w:rsidRDefault="00D86C73" w:rsidP="00D86C73">
      <w:pPr>
        <w:jc w:val="center"/>
        <w:rPr>
          <w:rFonts w:ascii="Futura Lt BT" w:hAnsi="Futura Lt BT"/>
          <w:sz w:val="22"/>
        </w:rPr>
      </w:pPr>
      <w:bookmarkStart w:id="0" w:name="_Toc152051144"/>
      <w:r w:rsidRPr="00270A39">
        <w:rPr>
          <w:rFonts w:ascii="Futura Lt BT" w:hAnsi="Futura Lt BT" w:cs="Tahoma"/>
          <w:i/>
          <w:sz w:val="22"/>
        </w:rPr>
        <w:t xml:space="preserve">Version </w:t>
      </w:r>
      <w:bookmarkEnd w:id="0"/>
      <w:r w:rsidR="007A3F48">
        <w:rPr>
          <w:rFonts w:ascii="Futura Lt BT" w:hAnsi="Futura Lt BT" w:cs="Tahoma"/>
          <w:i/>
          <w:sz w:val="22"/>
        </w:rPr>
        <w:t>1</w:t>
      </w:r>
      <w:r w:rsidR="006D32F4" w:rsidRPr="00270A39">
        <w:rPr>
          <w:rFonts w:ascii="Futura Lt BT" w:hAnsi="Futura Lt BT" w:cs="Tahoma"/>
          <w:sz w:val="24"/>
        </w:rPr>
        <w:t>.0</w:t>
      </w:r>
      <w:r w:rsidRPr="00270A39">
        <w:rPr>
          <w:rFonts w:ascii="Futura Lt BT" w:hAnsi="Futura Lt BT" w:cs="Tahoma"/>
          <w:sz w:val="24"/>
        </w:rPr>
        <w:br/>
      </w:r>
      <w:r w:rsidR="006D6865">
        <w:rPr>
          <w:rFonts w:ascii="Futura Lt BT" w:hAnsi="Futura Lt BT" w:cs="Tahoma"/>
          <w:sz w:val="24"/>
        </w:rPr>
        <w:t>22 March</w:t>
      </w:r>
      <w:r w:rsidR="00413389">
        <w:rPr>
          <w:rFonts w:ascii="Futura Lt BT" w:hAnsi="Futura Lt BT" w:cs="Tahoma"/>
          <w:sz w:val="24"/>
        </w:rPr>
        <w:t xml:space="preserve"> 201</w:t>
      </w:r>
      <w:r w:rsidR="006D6865">
        <w:rPr>
          <w:rFonts w:ascii="Futura Lt BT" w:hAnsi="Futura Lt BT" w:cs="Tahoma"/>
          <w:sz w:val="24"/>
        </w:rPr>
        <w:t>9</w:t>
      </w:r>
    </w:p>
    <w:p w:rsidR="00D86C73" w:rsidRPr="00270A39" w:rsidRDefault="00AB3DFF" w:rsidP="00D86C73">
      <w:pPr>
        <w:pStyle w:val="TableContents"/>
        <w:rPr>
          <w:rFonts w:ascii="Futura Lt BT" w:hAnsi="Futura Lt BT" w:cs="Tahoma"/>
          <w:b/>
          <w:sz w:val="28"/>
          <w:szCs w:val="24"/>
        </w:rPr>
      </w:pPr>
      <w:r w:rsidRPr="00270A39">
        <w:rPr>
          <w:rFonts w:ascii="Futura Lt BT" w:hAnsi="Futura Lt BT"/>
          <w:sz w:val="22"/>
        </w:rPr>
        <w:br w:type="page"/>
      </w: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47"/>
        <w:gridCol w:w="1476"/>
        <w:gridCol w:w="2254"/>
        <w:gridCol w:w="3928"/>
      </w:tblGrid>
      <w:tr w:rsidR="00340D25" w:rsidRPr="00B7205B" w:rsidTr="004E6666">
        <w:trPr>
          <w:cantSplit/>
        </w:trPr>
        <w:tc>
          <w:tcPr>
            <w:tcW w:w="8505" w:type="dxa"/>
            <w:gridSpan w:val="4"/>
            <w:shd w:val="pct10" w:color="auto" w:fill="auto"/>
          </w:tcPr>
          <w:p w:rsidR="00340D25" w:rsidRPr="00B7205B" w:rsidRDefault="00340D25">
            <w:pPr>
              <w:keepNext/>
              <w:keepLines/>
              <w:spacing w:before="120" w:after="120"/>
              <w:rPr>
                <w:rFonts w:ascii="Futura Lt BT" w:hAnsi="Futura Lt BT" w:cs="Arial"/>
                <w:b/>
                <w:bCs/>
                <w:sz w:val="22"/>
                <w:szCs w:val="22"/>
                <w:u w:val="single"/>
              </w:rPr>
            </w:pPr>
            <w:r w:rsidRPr="00B7205B">
              <w:rPr>
                <w:rFonts w:ascii="Futura Lt BT" w:hAnsi="Futura Lt BT" w:cs="Arial"/>
                <w:b/>
                <w:bCs/>
                <w:sz w:val="22"/>
                <w:szCs w:val="22"/>
                <w:u w:val="single"/>
              </w:rPr>
              <w:lastRenderedPageBreak/>
              <w:t>Version History:</w:t>
            </w:r>
          </w:p>
        </w:tc>
      </w:tr>
      <w:tr w:rsidR="00340D25" w:rsidRPr="00B7205B" w:rsidTr="004E6666">
        <w:tc>
          <w:tcPr>
            <w:tcW w:w="847" w:type="dxa"/>
          </w:tcPr>
          <w:p w:rsidR="00340D25" w:rsidRPr="00B7205B" w:rsidRDefault="00340D25">
            <w:pPr>
              <w:keepNext/>
              <w:keepLines/>
              <w:spacing w:before="60" w:after="60"/>
              <w:rPr>
                <w:rFonts w:ascii="Futura Lt BT" w:hAnsi="Futura Lt BT" w:cs="Arial"/>
                <w:b/>
                <w:bCs/>
                <w:sz w:val="22"/>
                <w:szCs w:val="22"/>
              </w:rPr>
            </w:pPr>
            <w:r w:rsidRPr="00B7205B">
              <w:rPr>
                <w:rFonts w:ascii="Futura Lt BT" w:hAnsi="Futura Lt BT" w:cs="Arial"/>
                <w:b/>
                <w:bCs/>
                <w:sz w:val="22"/>
                <w:szCs w:val="22"/>
              </w:rPr>
              <w:t>No.</w:t>
            </w:r>
          </w:p>
        </w:tc>
        <w:tc>
          <w:tcPr>
            <w:tcW w:w="1476" w:type="dxa"/>
          </w:tcPr>
          <w:p w:rsidR="00340D25" w:rsidRPr="00B7205B" w:rsidRDefault="00340D25">
            <w:pPr>
              <w:pStyle w:val="Heading5"/>
              <w:keepNext/>
              <w:keepLines/>
              <w:rPr>
                <w:rFonts w:ascii="Futura Lt BT" w:hAnsi="Futura Lt BT"/>
                <w:i w:val="0"/>
                <w:iCs w:val="0"/>
                <w:sz w:val="22"/>
                <w:szCs w:val="22"/>
              </w:rPr>
            </w:pPr>
            <w:r w:rsidRPr="00B7205B">
              <w:rPr>
                <w:rFonts w:ascii="Futura Lt BT" w:hAnsi="Futura Lt BT"/>
                <w:i w:val="0"/>
                <w:iCs w:val="0"/>
                <w:sz w:val="22"/>
                <w:szCs w:val="22"/>
              </w:rPr>
              <w:t>Date</w:t>
            </w:r>
          </w:p>
        </w:tc>
        <w:tc>
          <w:tcPr>
            <w:tcW w:w="2254" w:type="dxa"/>
          </w:tcPr>
          <w:p w:rsidR="00340D25" w:rsidRPr="00B7205B" w:rsidRDefault="00340D25">
            <w:pPr>
              <w:keepNext/>
              <w:keepLines/>
              <w:spacing w:before="60" w:after="60"/>
              <w:rPr>
                <w:rFonts w:ascii="Futura Lt BT" w:hAnsi="Futura Lt BT" w:cs="Arial"/>
                <w:b/>
                <w:bCs/>
                <w:sz w:val="22"/>
                <w:szCs w:val="22"/>
              </w:rPr>
            </w:pPr>
            <w:r w:rsidRPr="00B7205B">
              <w:rPr>
                <w:rFonts w:ascii="Futura Lt BT" w:hAnsi="Futura Lt BT" w:cs="Arial"/>
                <w:b/>
                <w:bCs/>
                <w:sz w:val="22"/>
                <w:szCs w:val="22"/>
              </w:rPr>
              <w:t>Issued by:</w:t>
            </w:r>
          </w:p>
        </w:tc>
        <w:tc>
          <w:tcPr>
            <w:tcW w:w="3928" w:type="dxa"/>
          </w:tcPr>
          <w:p w:rsidR="00340D25" w:rsidRPr="00B7205B" w:rsidRDefault="00340D25">
            <w:pPr>
              <w:keepNext/>
              <w:keepLines/>
              <w:spacing w:before="60" w:after="60"/>
              <w:rPr>
                <w:rFonts w:ascii="Futura Lt BT" w:hAnsi="Futura Lt BT" w:cs="Arial"/>
                <w:b/>
                <w:bCs/>
                <w:sz w:val="22"/>
                <w:szCs w:val="22"/>
              </w:rPr>
            </w:pPr>
            <w:r w:rsidRPr="00B7205B">
              <w:rPr>
                <w:rFonts w:ascii="Futura Lt BT" w:hAnsi="Futura Lt BT" w:cs="Arial"/>
                <w:b/>
                <w:bCs/>
                <w:sz w:val="22"/>
                <w:szCs w:val="22"/>
              </w:rPr>
              <w:t>Comments:</w:t>
            </w:r>
          </w:p>
        </w:tc>
      </w:tr>
      <w:tr w:rsidR="004E6666" w:rsidRPr="00B7205B" w:rsidTr="004E6666">
        <w:tc>
          <w:tcPr>
            <w:tcW w:w="847" w:type="dxa"/>
          </w:tcPr>
          <w:p w:rsidR="004E6666" w:rsidRPr="00B7205B" w:rsidRDefault="004E6666" w:rsidP="0090765B">
            <w:pPr>
              <w:keepNext/>
              <w:keepLines/>
              <w:spacing w:before="60" w:after="60"/>
              <w:rPr>
                <w:rFonts w:ascii="Futura Lt BT" w:hAnsi="Futura Lt BT" w:cs="Arial"/>
                <w:sz w:val="22"/>
                <w:szCs w:val="22"/>
              </w:rPr>
            </w:pPr>
            <w:r>
              <w:rPr>
                <w:rFonts w:ascii="Futura Lt BT" w:hAnsi="Futura Lt BT" w:cs="Arial"/>
                <w:sz w:val="22"/>
                <w:szCs w:val="22"/>
              </w:rPr>
              <w:t>1.0</w:t>
            </w:r>
          </w:p>
        </w:tc>
        <w:tc>
          <w:tcPr>
            <w:tcW w:w="1476" w:type="dxa"/>
          </w:tcPr>
          <w:p w:rsidR="004E6666" w:rsidRDefault="006D6865" w:rsidP="00F6304D">
            <w:pPr>
              <w:keepNext/>
              <w:keepLines/>
              <w:spacing w:before="60" w:after="60"/>
              <w:rPr>
                <w:rFonts w:ascii="Futura Lt BT" w:hAnsi="Futura Lt BT" w:cs="Arial"/>
                <w:sz w:val="22"/>
                <w:szCs w:val="22"/>
              </w:rPr>
            </w:pPr>
            <w:r>
              <w:rPr>
                <w:rFonts w:ascii="Futura Lt BT" w:hAnsi="Futura Lt BT" w:cs="Arial"/>
                <w:sz w:val="22"/>
                <w:szCs w:val="22"/>
              </w:rPr>
              <w:t>22/03/19</w:t>
            </w:r>
          </w:p>
        </w:tc>
        <w:tc>
          <w:tcPr>
            <w:tcW w:w="2254" w:type="dxa"/>
          </w:tcPr>
          <w:p w:rsidR="004E6666" w:rsidRPr="00413389" w:rsidRDefault="006D6865" w:rsidP="00413389">
            <w:pPr>
              <w:keepNext/>
              <w:keepLines/>
              <w:spacing w:before="60" w:after="60"/>
              <w:rPr>
                <w:rFonts w:ascii="Futura Lt BT" w:hAnsi="Futura Lt BT" w:cs="Arial"/>
                <w:sz w:val="22"/>
                <w:szCs w:val="22"/>
              </w:rPr>
            </w:pPr>
            <w:proofErr w:type="spellStart"/>
            <w:r>
              <w:rPr>
                <w:rFonts w:ascii="Futura Lt BT" w:hAnsi="Futura Lt BT" w:cs="Arial"/>
                <w:sz w:val="22"/>
                <w:szCs w:val="22"/>
              </w:rPr>
              <w:t>Sanugula</w:t>
            </w:r>
            <w:proofErr w:type="spellEnd"/>
            <w:r>
              <w:rPr>
                <w:rFonts w:ascii="Futura Lt BT" w:hAnsi="Futura Lt BT" w:cs="Arial"/>
                <w:sz w:val="22"/>
                <w:szCs w:val="22"/>
              </w:rPr>
              <w:t xml:space="preserve"> Kamalakar </w:t>
            </w:r>
          </w:p>
        </w:tc>
        <w:tc>
          <w:tcPr>
            <w:tcW w:w="3928" w:type="dxa"/>
          </w:tcPr>
          <w:p w:rsidR="004E6666" w:rsidRPr="00B7205B" w:rsidRDefault="004E6666" w:rsidP="0090765B">
            <w:pPr>
              <w:keepNext/>
              <w:keepLines/>
              <w:spacing w:before="60" w:after="60"/>
              <w:rPr>
                <w:rFonts w:ascii="Futura Lt BT" w:hAnsi="Futura Lt BT" w:cs="Arial"/>
                <w:sz w:val="22"/>
                <w:szCs w:val="22"/>
              </w:rPr>
            </w:pPr>
          </w:p>
        </w:tc>
      </w:tr>
      <w:tr w:rsidR="00D64ECB" w:rsidRPr="00B7205B" w:rsidTr="004E6666">
        <w:tc>
          <w:tcPr>
            <w:tcW w:w="847" w:type="dxa"/>
          </w:tcPr>
          <w:p w:rsidR="00D64ECB" w:rsidRPr="00B7205B" w:rsidRDefault="001E1B61" w:rsidP="0090765B">
            <w:pPr>
              <w:keepNext/>
              <w:keepLines/>
              <w:spacing w:before="60" w:after="60"/>
              <w:rPr>
                <w:rFonts w:ascii="Futura Lt BT" w:hAnsi="Futura Lt BT" w:cs="Arial"/>
                <w:sz w:val="22"/>
                <w:szCs w:val="22"/>
              </w:rPr>
            </w:pPr>
            <w:r>
              <w:rPr>
                <w:rFonts w:ascii="Futura Lt BT" w:hAnsi="Futura Lt BT" w:cs="Arial"/>
                <w:sz w:val="22"/>
                <w:szCs w:val="22"/>
              </w:rPr>
              <w:t>2.0</w:t>
            </w:r>
          </w:p>
        </w:tc>
        <w:tc>
          <w:tcPr>
            <w:tcW w:w="1476" w:type="dxa"/>
          </w:tcPr>
          <w:p w:rsidR="00D64ECB" w:rsidRDefault="00D64ECB" w:rsidP="004E6666">
            <w:pPr>
              <w:keepNext/>
              <w:keepLines/>
              <w:spacing w:before="60" w:after="60"/>
              <w:rPr>
                <w:rFonts w:ascii="Futura Lt BT" w:hAnsi="Futura Lt BT" w:cs="Arial"/>
                <w:sz w:val="22"/>
                <w:szCs w:val="22"/>
              </w:rPr>
            </w:pPr>
          </w:p>
        </w:tc>
        <w:tc>
          <w:tcPr>
            <w:tcW w:w="2254" w:type="dxa"/>
          </w:tcPr>
          <w:p w:rsidR="00D64ECB" w:rsidRPr="00B7205B" w:rsidRDefault="00D64ECB" w:rsidP="00767751">
            <w:pPr>
              <w:keepNext/>
              <w:keepLines/>
              <w:spacing w:before="60" w:after="60"/>
              <w:rPr>
                <w:rFonts w:ascii="Futura Lt BT" w:hAnsi="Futura Lt BT" w:cs="Arial"/>
                <w:sz w:val="22"/>
                <w:szCs w:val="22"/>
              </w:rPr>
            </w:pPr>
          </w:p>
        </w:tc>
        <w:tc>
          <w:tcPr>
            <w:tcW w:w="3928" w:type="dxa"/>
          </w:tcPr>
          <w:p w:rsidR="00745A12" w:rsidRPr="00B7205B" w:rsidRDefault="00745A12" w:rsidP="0090765B">
            <w:pPr>
              <w:keepNext/>
              <w:keepLines/>
              <w:spacing w:before="60" w:after="60"/>
              <w:rPr>
                <w:rFonts w:ascii="Futura Lt BT" w:hAnsi="Futura Lt BT" w:cs="Arial"/>
                <w:sz w:val="22"/>
                <w:szCs w:val="22"/>
              </w:rPr>
            </w:pPr>
          </w:p>
        </w:tc>
      </w:tr>
      <w:tr w:rsidR="00745A12" w:rsidRPr="00B7205B" w:rsidTr="004E6666">
        <w:tc>
          <w:tcPr>
            <w:tcW w:w="847" w:type="dxa"/>
          </w:tcPr>
          <w:p w:rsidR="00745A12" w:rsidRDefault="00745A12" w:rsidP="0090765B">
            <w:pPr>
              <w:keepNext/>
              <w:keepLines/>
              <w:spacing w:before="60" w:after="60"/>
              <w:rPr>
                <w:rFonts w:ascii="Futura Lt BT" w:hAnsi="Futura Lt BT" w:cs="Arial"/>
                <w:sz w:val="22"/>
                <w:szCs w:val="22"/>
              </w:rPr>
            </w:pPr>
          </w:p>
        </w:tc>
        <w:tc>
          <w:tcPr>
            <w:tcW w:w="1476" w:type="dxa"/>
          </w:tcPr>
          <w:p w:rsidR="00745A12" w:rsidRDefault="00745A12" w:rsidP="00FB408B">
            <w:pPr>
              <w:keepNext/>
              <w:keepLines/>
              <w:spacing w:before="60" w:after="60"/>
              <w:rPr>
                <w:rFonts w:ascii="Futura Lt BT" w:hAnsi="Futura Lt BT" w:cs="Arial"/>
                <w:sz w:val="22"/>
                <w:szCs w:val="22"/>
              </w:rPr>
            </w:pPr>
          </w:p>
        </w:tc>
        <w:tc>
          <w:tcPr>
            <w:tcW w:w="2254" w:type="dxa"/>
          </w:tcPr>
          <w:p w:rsidR="00745A12" w:rsidRDefault="00745A12" w:rsidP="00767751">
            <w:pPr>
              <w:keepNext/>
              <w:keepLines/>
              <w:spacing w:before="60" w:after="60"/>
              <w:rPr>
                <w:rFonts w:ascii="Futura Lt BT" w:hAnsi="Futura Lt BT" w:cs="Arial"/>
                <w:sz w:val="22"/>
                <w:szCs w:val="22"/>
              </w:rPr>
            </w:pPr>
          </w:p>
        </w:tc>
        <w:tc>
          <w:tcPr>
            <w:tcW w:w="3928" w:type="dxa"/>
          </w:tcPr>
          <w:p w:rsidR="00745A12" w:rsidRDefault="00745A12" w:rsidP="0090765B">
            <w:pPr>
              <w:keepNext/>
              <w:keepLines/>
              <w:spacing w:before="60" w:after="60"/>
              <w:rPr>
                <w:rFonts w:ascii="Futura Lt BT" w:hAnsi="Futura Lt BT" w:cs="Arial"/>
                <w:sz w:val="22"/>
                <w:szCs w:val="22"/>
              </w:rPr>
            </w:pPr>
          </w:p>
        </w:tc>
      </w:tr>
    </w:tbl>
    <w:p w:rsidR="00340D25" w:rsidRDefault="00340D25">
      <w:pPr>
        <w:rPr>
          <w:rFonts w:ascii="Futura Lt BT" w:hAnsi="Futura Lt BT"/>
          <w:sz w:val="22"/>
          <w:szCs w:val="22"/>
        </w:rPr>
      </w:pPr>
    </w:p>
    <w:p w:rsidR="00AB3DFF" w:rsidRDefault="00AB3DFF">
      <w:pPr>
        <w:rPr>
          <w:rFonts w:ascii="Futura Lt BT" w:hAnsi="Futura Lt BT"/>
          <w:sz w:val="22"/>
          <w:szCs w:val="22"/>
        </w:rPr>
      </w:pPr>
    </w:p>
    <w:p w:rsidR="00B7205B" w:rsidRPr="00B7205B" w:rsidRDefault="00B7205B">
      <w:pPr>
        <w:rPr>
          <w:rFonts w:ascii="Futura Lt BT" w:hAnsi="Futura Lt BT"/>
          <w:sz w:val="22"/>
          <w:szCs w:val="22"/>
        </w:rPr>
      </w:pPr>
    </w:p>
    <w:tbl>
      <w:tblPr>
        <w:tblW w:w="4851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91"/>
        <w:gridCol w:w="2934"/>
        <w:gridCol w:w="1045"/>
        <w:gridCol w:w="2674"/>
      </w:tblGrid>
      <w:tr w:rsidR="00B7205B" w:rsidRPr="0040783E" w:rsidTr="00E867D5">
        <w:tc>
          <w:tcPr>
            <w:tcW w:w="8505" w:type="dxa"/>
            <w:gridSpan w:val="4"/>
            <w:shd w:val="pct10" w:color="auto" w:fill="auto"/>
          </w:tcPr>
          <w:p w:rsidR="00B7205B" w:rsidRPr="0040783E" w:rsidRDefault="00B7205B" w:rsidP="00617BFC">
            <w:pPr>
              <w:spacing w:before="60" w:after="60"/>
              <w:rPr>
                <w:rFonts w:ascii="Futura Lt BT" w:hAnsi="Futura Lt BT" w:cs="Tahoma"/>
                <w:b/>
                <w:bCs/>
                <w:sz w:val="22"/>
                <w:u w:val="single"/>
              </w:rPr>
            </w:pPr>
            <w:r w:rsidRPr="0040783E">
              <w:rPr>
                <w:rFonts w:ascii="Futura Lt BT" w:hAnsi="Futura Lt BT" w:cs="Tahoma"/>
                <w:b/>
                <w:bCs/>
                <w:sz w:val="22"/>
                <w:u w:val="single"/>
              </w:rPr>
              <w:t>Prior Approvals:</w:t>
            </w:r>
          </w:p>
        </w:tc>
      </w:tr>
      <w:tr w:rsidR="00B7205B" w:rsidRPr="0040783E" w:rsidTr="00362E82">
        <w:trPr>
          <w:trHeight w:val="598"/>
        </w:trPr>
        <w:tc>
          <w:tcPr>
            <w:tcW w:w="2927" w:type="dxa"/>
            <w:vAlign w:val="center"/>
          </w:tcPr>
          <w:p w:rsidR="00B7205B" w:rsidRPr="0040783E" w:rsidRDefault="00B7205B" w:rsidP="00617BFC">
            <w:pPr>
              <w:spacing w:before="60" w:after="60"/>
              <w:rPr>
                <w:rFonts w:ascii="Futura Lt BT" w:hAnsi="Futura Lt BT" w:cs="Tahoma"/>
                <w:b/>
                <w:bCs/>
                <w:sz w:val="22"/>
              </w:rPr>
            </w:pPr>
            <w:r w:rsidRPr="0040783E">
              <w:rPr>
                <w:rFonts w:ascii="Futura Lt BT" w:hAnsi="Futura Lt BT" w:cs="Tahoma"/>
                <w:b/>
                <w:bCs/>
                <w:sz w:val="22"/>
              </w:rPr>
              <w:t>Role/Approving Party</w:t>
            </w:r>
          </w:p>
        </w:tc>
        <w:tc>
          <w:tcPr>
            <w:tcW w:w="2460" w:type="dxa"/>
            <w:vAlign w:val="center"/>
          </w:tcPr>
          <w:p w:rsidR="00B7205B" w:rsidRPr="0040783E" w:rsidRDefault="00B7205B" w:rsidP="00617BFC">
            <w:pPr>
              <w:spacing w:before="60" w:after="60"/>
              <w:rPr>
                <w:rFonts w:ascii="Futura Lt BT" w:hAnsi="Futura Lt BT" w:cs="Tahoma"/>
                <w:b/>
                <w:bCs/>
                <w:sz w:val="22"/>
              </w:rPr>
            </w:pPr>
            <w:r w:rsidRPr="0040783E">
              <w:rPr>
                <w:rFonts w:ascii="Futura Lt BT" w:hAnsi="Futura Lt BT" w:cs="Tahoma"/>
                <w:b/>
                <w:bCs/>
                <w:sz w:val="22"/>
              </w:rPr>
              <w:t>Name</w:t>
            </w:r>
          </w:p>
        </w:tc>
        <w:tc>
          <w:tcPr>
            <w:tcW w:w="876" w:type="dxa"/>
            <w:vAlign w:val="center"/>
          </w:tcPr>
          <w:p w:rsidR="00B7205B" w:rsidRPr="0040783E" w:rsidRDefault="00B7205B" w:rsidP="00617BFC">
            <w:pPr>
              <w:spacing w:before="60" w:after="60"/>
              <w:rPr>
                <w:rFonts w:ascii="Futura Lt BT" w:hAnsi="Futura Lt BT" w:cs="Tahoma"/>
                <w:b/>
                <w:bCs/>
                <w:sz w:val="22"/>
              </w:rPr>
            </w:pPr>
            <w:r w:rsidRPr="0040783E">
              <w:rPr>
                <w:rFonts w:ascii="Futura Lt BT" w:hAnsi="Futura Lt BT" w:cs="Tahoma"/>
                <w:b/>
                <w:bCs/>
                <w:sz w:val="22"/>
              </w:rPr>
              <w:t>Date</w:t>
            </w:r>
          </w:p>
        </w:tc>
        <w:tc>
          <w:tcPr>
            <w:tcW w:w="2242" w:type="dxa"/>
            <w:vAlign w:val="center"/>
          </w:tcPr>
          <w:p w:rsidR="00B7205B" w:rsidRPr="0040783E" w:rsidRDefault="00B7205B" w:rsidP="00617BFC">
            <w:pPr>
              <w:spacing w:before="60" w:after="60"/>
              <w:rPr>
                <w:rFonts w:ascii="Futura Lt BT" w:hAnsi="Futura Lt BT" w:cs="Tahoma"/>
                <w:b/>
                <w:bCs/>
                <w:sz w:val="22"/>
              </w:rPr>
            </w:pPr>
            <w:r>
              <w:rPr>
                <w:rFonts w:ascii="Futura Lt BT" w:hAnsi="Futura Lt BT" w:cs="Tahoma"/>
                <w:b/>
                <w:bCs/>
                <w:sz w:val="22"/>
              </w:rPr>
              <w:t>Signature</w:t>
            </w:r>
          </w:p>
        </w:tc>
      </w:tr>
      <w:tr w:rsidR="00B7205B" w:rsidRPr="0040783E" w:rsidTr="00362E82">
        <w:trPr>
          <w:trHeight w:val="560"/>
        </w:trPr>
        <w:tc>
          <w:tcPr>
            <w:tcW w:w="2927" w:type="dxa"/>
            <w:vAlign w:val="center"/>
          </w:tcPr>
          <w:p w:rsidR="00B7205B" w:rsidRPr="0040783E" w:rsidRDefault="006D6865" w:rsidP="00AB3DFF">
            <w:pPr>
              <w:spacing w:before="60" w:after="60"/>
              <w:rPr>
                <w:rFonts w:ascii="Futura Lt BT" w:hAnsi="Futura Lt BT" w:cs="Tahoma"/>
                <w:sz w:val="22"/>
              </w:rPr>
            </w:pPr>
            <w:r>
              <w:rPr>
                <w:rFonts w:ascii="Futura Lt BT" w:hAnsi="Futura Lt BT" w:cs="Tahoma"/>
                <w:sz w:val="22"/>
              </w:rPr>
              <w:t>Project Manager</w:t>
            </w:r>
          </w:p>
        </w:tc>
        <w:tc>
          <w:tcPr>
            <w:tcW w:w="2460" w:type="dxa"/>
            <w:vAlign w:val="center"/>
          </w:tcPr>
          <w:p w:rsidR="00B7205B" w:rsidRPr="00484C13" w:rsidRDefault="006D6865" w:rsidP="00617BFC">
            <w:pPr>
              <w:spacing w:before="60" w:after="60"/>
              <w:rPr>
                <w:rFonts w:ascii="Futura Lt BT" w:hAnsi="Futura Lt BT" w:cs="Tahoma"/>
                <w:sz w:val="22"/>
              </w:rPr>
            </w:pPr>
            <w:r w:rsidRPr="006D6865">
              <w:rPr>
                <w:rFonts w:ascii="Futura Lt BT" w:hAnsi="Futura Lt BT" w:cs="Tahoma"/>
                <w:sz w:val="22"/>
              </w:rPr>
              <w:t>BOLLINGH Mark</w:t>
            </w:r>
          </w:p>
        </w:tc>
        <w:tc>
          <w:tcPr>
            <w:tcW w:w="876" w:type="dxa"/>
            <w:vAlign w:val="center"/>
          </w:tcPr>
          <w:p w:rsidR="00B7205B" w:rsidRPr="0040783E" w:rsidRDefault="00B7205B" w:rsidP="00617BFC">
            <w:pPr>
              <w:spacing w:before="60" w:after="60"/>
              <w:rPr>
                <w:rFonts w:ascii="Futura Lt BT" w:hAnsi="Futura Lt BT" w:cs="Tahoma"/>
                <w:sz w:val="22"/>
              </w:rPr>
            </w:pPr>
          </w:p>
        </w:tc>
        <w:tc>
          <w:tcPr>
            <w:tcW w:w="2242" w:type="dxa"/>
            <w:vAlign w:val="center"/>
          </w:tcPr>
          <w:p w:rsidR="00B7205B" w:rsidRPr="0040783E" w:rsidRDefault="00B7205B" w:rsidP="00617BFC">
            <w:pPr>
              <w:spacing w:before="60" w:after="60"/>
              <w:rPr>
                <w:rFonts w:ascii="Futura Lt BT" w:hAnsi="Futura Lt BT" w:cs="Tahoma"/>
                <w:sz w:val="22"/>
              </w:rPr>
            </w:pPr>
          </w:p>
        </w:tc>
      </w:tr>
      <w:tr w:rsidR="006D6865" w:rsidRPr="0040783E" w:rsidTr="00362E82">
        <w:trPr>
          <w:trHeight w:val="560"/>
        </w:trPr>
        <w:tc>
          <w:tcPr>
            <w:tcW w:w="2927" w:type="dxa"/>
            <w:vAlign w:val="center"/>
          </w:tcPr>
          <w:p w:rsidR="006D6865" w:rsidRDefault="006D6865" w:rsidP="00AB3DFF">
            <w:pPr>
              <w:spacing w:before="60" w:after="60"/>
              <w:rPr>
                <w:rFonts w:ascii="Futura Lt BT" w:hAnsi="Futura Lt BT" w:cs="Tahoma"/>
                <w:sz w:val="22"/>
              </w:rPr>
            </w:pPr>
          </w:p>
        </w:tc>
        <w:tc>
          <w:tcPr>
            <w:tcW w:w="2460" w:type="dxa"/>
            <w:vAlign w:val="center"/>
          </w:tcPr>
          <w:p w:rsidR="006D6865" w:rsidRPr="006D6865" w:rsidRDefault="006D6865" w:rsidP="00617BFC">
            <w:pPr>
              <w:spacing w:before="60" w:after="60"/>
              <w:rPr>
                <w:rFonts w:ascii="Futura Lt BT" w:hAnsi="Futura Lt BT" w:cs="Tahoma"/>
                <w:sz w:val="22"/>
              </w:rPr>
            </w:pPr>
            <w:r w:rsidRPr="006D6865">
              <w:rPr>
                <w:rFonts w:ascii="Futura Lt BT" w:hAnsi="Futura Lt BT" w:cs="Tahoma"/>
                <w:sz w:val="22"/>
              </w:rPr>
              <w:t>HORKAY László</w:t>
            </w:r>
          </w:p>
        </w:tc>
        <w:tc>
          <w:tcPr>
            <w:tcW w:w="876" w:type="dxa"/>
            <w:vAlign w:val="center"/>
          </w:tcPr>
          <w:p w:rsidR="006D6865" w:rsidRPr="0040783E" w:rsidRDefault="006D6865" w:rsidP="00617BFC">
            <w:pPr>
              <w:spacing w:before="60" w:after="60"/>
              <w:rPr>
                <w:rFonts w:ascii="Futura Lt BT" w:hAnsi="Futura Lt BT" w:cs="Tahoma"/>
                <w:sz w:val="22"/>
              </w:rPr>
            </w:pPr>
          </w:p>
        </w:tc>
        <w:tc>
          <w:tcPr>
            <w:tcW w:w="2242" w:type="dxa"/>
            <w:vAlign w:val="center"/>
          </w:tcPr>
          <w:p w:rsidR="006D6865" w:rsidRPr="0040783E" w:rsidRDefault="006D6865" w:rsidP="00617BFC">
            <w:pPr>
              <w:spacing w:before="60" w:after="60"/>
              <w:rPr>
                <w:rFonts w:ascii="Futura Lt BT" w:hAnsi="Futura Lt BT" w:cs="Tahoma"/>
                <w:sz w:val="22"/>
              </w:rPr>
            </w:pPr>
          </w:p>
        </w:tc>
      </w:tr>
    </w:tbl>
    <w:p w:rsidR="006530F5" w:rsidRDefault="006530F5" w:rsidP="006530F5">
      <w:pPr>
        <w:rPr>
          <w:rFonts w:ascii="Futura Lt BT" w:hAnsi="Futura Lt BT"/>
          <w:sz w:val="22"/>
          <w:szCs w:val="22"/>
        </w:rPr>
      </w:pPr>
    </w:p>
    <w:p w:rsidR="00403E47" w:rsidRPr="00B7205B" w:rsidRDefault="002D2AC7">
      <w:pPr>
        <w:spacing w:before="120" w:after="120"/>
        <w:rPr>
          <w:rFonts w:ascii="Futura Lt BT" w:hAnsi="Futura Lt BT" w:cs="Arial"/>
          <w:b/>
          <w:bCs/>
          <w:u w:val="single"/>
        </w:rPr>
      </w:pPr>
      <w:r w:rsidRPr="00B7205B">
        <w:rPr>
          <w:rFonts w:ascii="Futura Lt BT" w:hAnsi="Futura Lt BT" w:cs="Arial"/>
          <w:b/>
          <w:bCs/>
          <w:u w:val="single"/>
        </w:rPr>
        <w:br w:type="page"/>
      </w:r>
    </w:p>
    <w:p w:rsidR="002D2AC7" w:rsidRPr="00B7205B" w:rsidRDefault="002D2AC7" w:rsidP="002D2AC7">
      <w:pPr>
        <w:jc w:val="center"/>
        <w:rPr>
          <w:rFonts w:ascii="Futura Lt BT" w:hAnsi="Futura Lt BT" w:cs="Tahoma"/>
          <w:b/>
          <w:bCs/>
          <w:sz w:val="40"/>
        </w:rPr>
      </w:pPr>
      <w:r w:rsidRPr="00B7205B">
        <w:rPr>
          <w:rFonts w:ascii="Futura Lt BT" w:hAnsi="Futura Lt BT" w:cs="Tahoma"/>
          <w:b/>
          <w:bCs/>
          <w:sz w:val="40"/>
        </w:rPr>
        <w:lastRenderedPageBreak/>
        <w:t>Table of contents</w:t>
      </w:r>
    </w:p>
    <w:p w:rsidR="002D2AC7" w:rsidRPr="00B7205B" w:rsidRDefault="002D2AC7" w:rsidP="002D2AC7">
      <w:pPr>
        <w:pStyle w:val="Header"/>
        <w:tabs>
          <w:tab w:val="clear" w:pos="4153"/>
          <w:tab w:val="clear" w:pos="8306"/>
        </w:tabs>
        <w:rPr>
          <w:rFonts w:ascii="Futura Lt BT" w:hAnsi="Futura Lt BT" w:cs="Tahoma"/>
          <w:sz w:val="22"/>
        </w:rPr>
      </w:pPr>
    </w:p>
    <w:p w:rsidR="002D2AC7" w:rsidRPr="00617BFC" w:rsidRDefault="002D2AC7" w:rsidP="002D2AC7">
      <w:pPr>
        <w:rPr>
          <w:rFonts w:ascii="Futura Lt BT" w:hAnsi="Futura Lt BT" w:cs="Tahoma"/>
          <w:sz w:val="22"/>
          <w:szCs w:val="22"/>
        </w:rPr>
      </w:pPr>
    </w:p>
    <w:p w:rsidR="002D2AC7" w:rsidRPr="00617BFC" w:rsidRDefault="002D2AC7" w:rsidP="00617BFC">
      <w:pPr>
        <w:jc w:val="right"/>
        <w:rPr>
          <w:rFonts w:ascii="Futura Lt BT" w:hAnsi="Futura Lt BT" w:cs="Tahoma"/>
          <w:sz w:val="22"/>
          <w:szCs w:val="22"/>
        </w:rPr>
      </w:pPr>
    </w:p>
    <w:p w:rsidR="00523E1A" w:rsidRDefault="002D2AC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r w:rsidRPr="00F56E36">
        <w:rPr>
          <w:rFonts w:ascii="Futura Lt BT" w:hAnsi="Futura Lt BT" w:cs="Tahoma"/>
          <w:sz w:val="22"/>
          <w:szCs w:val="22"/>
        </w:rPr>
        <w:fldChar w:fldCharType="begin"/>
      </w:r>
      <w:r w:rsidRPr="00F56E36">
        <w:rPr>
          <w:rFonts w:ascii="Futura Lt BT" w:hAnsi="Futura Lt BT" w:cs="Tahoma"/>
          <w:sz w:val="22"/>
          <w:szCs w:val="22"/>
        </w:rPr>
        <w:instrText xml:space="preserve"> TOC \o "1-4" \h \z </w:instrText>
      </w:r>
      <w:r w:rsidRPr="00F56E36">
        <w:rPr>
          <w:rFonts w:ascii="Futura Lt BT" w:hAnsi="Futura Lt BT" w:cs="Tahoma"/>
          <w:sz w:val="22"/>
          <w:szCs w:val="22"/>
        </w:rPr>
        <w:fldChar w:fldCharType="separate"/>
      </w:r>
      <w:hyperlink w:anchor="_Toc458517371" w:history="1">
        <w:r w:rsidR="00523E1A" w:rsidRPr="00FF14E7">
          <w:rPr>
            <w:rStyle w:val="Hyperlink"/>
            <w:rFonts w:ascii="Futura Lt BT" w:hAnsi="Futura Lt BT"/>
            <w:noProof/>
          </w:rPr>
          <w:t>1.</w:t>
        </w:r>
        <w:r w:rsidR="00523E1A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523E1A" w:rsidRPr="00FF14E7">
          <w:rPr>
            <w:rStyle w:val="Hyperlink"/>
            <w:rFonts w:ascii="Futura Lt BT" w:hAnsi="Futura Lt BT"/>
            <w:noProof/>
          </w:rPr>
          <w:t>Executive Summary</w:t>
        </w:r>
        <w:r w:rsidR="00523E1A">
          <w:rPr>
            <w:noProof/>
            <w:webHidden/>
          </w:rPr>
          <w:tab/>
        </w:r>
        <w:r w:rsidR="00523E1A">
          <w:rPr>
            <w:noProof/>
            <w:webHidden/>
          </w:rPr>
          <w:fldChar w:fldCharType="begin"/>
        </w:r>
        <w:r w:rsidR="00523E1A">
          <w:rPr>
            <w:noProof/>
            <w:webHidden/>
          </w:rPr>
          <w:instrText xml:space="preserve"> PAGEREF _Toc458517371 \h </w:instrText>
        </w:r>
        <w:r w:rsidR="00523E1A">
          <w:rPr>
            <w:noProof/>
            <w:webHidden/>
          </w:rPr>
        </w:r>
        <w:r w:rsidR="00523E1A">
          <w:rPr>
            <w:noProof/>
            <w:webHidden/>
          </w:rPr>
          <w:fldChar w:fldCharType="separate"/>
        </w:r>
        <w:r w:rsidR="00523E1A">
          <w:rPr>
            <w:noProof/>
            <w:webHidden/>
          </w:rPr>
          <w:t>4</w:t>
        </w:r>
        <w:r w:rsidR="00523E1A">
          <w:rPr>
            <w:noProof/>
            <w:webHidden/>
          </w:rPr>
          <w:fldChar w:fldCharType="end"/>
        </w:r>
      </w:hyperlink>
    </w:p>
    <w:p w:rsidR="00523E1A" w:rsidRDefault="0078602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458517372" w:history="1">
        <w:r w:rsidR="00523E1A" w:rsidRPr="00FF14E7">
          <w:rPr>
            <w:rStyle w:val="Hyperlink"/>
            <w:rFonts w:ascii="Futura Lt BT" w:hAnsi="Futura Lt BT"/>
            <w:noProof/>
          </w:rPr>
          <w:t>2.</w:t>
        </w:r>
        <w:r w:rsidR="00523E1A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523E1A" w:rsidRPr="00FF14E7">
          <w:rPr>
            <w:rStyle w:val="Hyperlink"/>
            <w:rFonts w:ascii="Futura Lt BT" w:hAnsi="Futura Lt BT"/>
            <w:noProof/>
          </w:rPr>
          <w:t>Technical summary</w:t>
        </w:r>
        <w:r w:rsidR="00523E1A">
          <w:rPr>
            <w:noProof/>
            <w:webHidden/>
          </w:rPr>
          <w:tab/>
        </w:r>
        <w:r w:rsidR="00523E1A">
          <w:rPr>
            <w:noProof/>
            <w:webHidden/>
          </w:rPr>
          <w:fldChar w:fldCharType="begin"/>
        </w:r>
        <w:r w:rsidR="00523E1A">
          <w:rPr>
            <w:noProof/>
            <w:webHidden/>
          </w:rPr>
          <w:instrText xml:space="preserve"> PAGEREF _Toc458517372 \h </w:instrText>
        </w:r>
        <w:r w:rsidR="00523E1A">
          <w:rPr>
            <w:noProof/>
            <w:webHidden/>
          </w:rPr>
        </w:r>
        <w:r w:rsidR="00523E1A">
          <w:rPr>
            <w:noProof/>
            <w:webHidden/>
          </w:rPr>
          <w:fldChar w:fldCharType="separate"/>
        </w:r>
        <w:r w:rsidR="00523E1A">
          <w:rPr>
            <w:noProof/>
            <w:webHidden/>
          </w:rPr>
          <w:t>4</w:t>
        </w:r>
        <w:r w:rsidR="00523E1A">
          <w:rPr>
            <w:noProof/>
            <w:webHidden/>
          </w:rPr>
          <w:fldChar w:fldCharType="end"/>
        </w:r>
      </w:hyperlink>
    </w:p>
    <w:p w:rsidR="00523E1A" w:rsidRDefault="0078602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458517373" w:history="1">
        <w:r w:rsidR="00523E1A" w:rsidRPr="00FF14E7">
          <w:rPr>
            <w:rStyle w:val="Hyperlink"/>
            <w:rFonts w:ascii="Futura Lt BT" w:hAnsi="Futura Lt BT"/>
            <w:noProof/>
          </w:rPr>
          <w:t>3.</w:t>
        </w:r>
        <w:r w:rsidR="00523E1A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523E1A" w:rsidRPr="00FF14E7">
          <w:rPr>
            <w:rStyle w:val="Hyperlink"/>
            <w:rFonts w:ascii="Futura Lt BT" w:hAnsi="Futura Lt BT"/>
            <w:noProof/>
          </w:rPr>
          <w:t>Pre-requisits</w:t>
        </w:r>
        <w:r w:rsidR="00523E1A">
          <w:rPr>
            <w:noProof/>
            <w:webHidden/>
          </w:rPr>
          <w:tab/>
        </w:r>
        <w:r w:rsidR="00523E1A">
          <w:rPr>
            <w:noProof/>
            <w:webHidden/>
          </w:rPr>
          <w:fldChar w:fldCharType="begin"/>
        </w:r>
        <w:r w:rsidR="00523E1A">
          <w:rPr>
            <w:noProof/>
            <w:webHidden/>
          </w:rPr>
          <w:instrText xml:space="preserve"> PAGEREF _Toc458517373 \h </w:instrText>
        </w:r>
        <w:r w:rsidR="00523E1A">
          <w:rPr>
            <w:noProof/>
            <w:webHidden/>
          </w:rPr>
        </w:r>
        <w:r w:rsidR="00523E1A">
          <w:rPr>
            <w:noProof/>
            <w:webHidden/>
          </w:rPr>
          <w:fldChar w:fldCharType="separate"/>
        </w:r>
        <w:r w:rsidR="00523E1A">
          <w:rPr>
            <w:noProof/>
            <w:webHidden/>
          </w:rPr>
          <w:t>4</w:t>
        </w:r>
        <w:r w:rsidR="00523E1A">
          <w:rPr>
            <w:noProof/>
            <w:webHidden/>
          </w:rPr>
          <w:fldChar w:fldCharType="end"/>
        </w:r>
      </w:hyperlink>
    </w:p>
    <w:p w:rsidR="00523E1A" w:rsidRDefault="0078602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458517374" w:history="1">
        <w:r w:rsidR="00523E1A" w:rsidRPr="00FF14E7">
          <w:rPr>
            <w:rStyle w:val="Hyperlink"/>
            <w:rFonts w:ascii="Futura Lt BT" w:hAnsi="Futura Lt BT"/>
            <w:noProof/>
          </w:rPr>
          <w:t>4.</w:t>
        </w:r>
        <w:r w:rsidR="00523E1A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523E1A" w:rsidRPr="00FF14E7">
          <w:rPr>
            <w:rStyle w:val="Hyperlink"/>
            <w:rFonts w:ascii="Futura Lt BT" w:hAnsi="Futura Lt BT"/>
            <w:noProof/>
          </w:rPr>
          <w:t>CS 10.5 Sp1 Component Installations.</w:t>
        </w:r>
        <w:r w:rsidR="00523E1A">
          <w:rPr>
            <w:noProof/>
            <w:webHidden/>
          </w:rPr>
          <w:tab/>
        </w:r>
        <w:r w:rsidR="00523E1A">
          <w:rPr>
            <w:noProof/>
            <w:webHidden/>
          </w:rPr>
          <w:fldChar w:fldCharType="begin"/>
        </w:r>
        <w:r w:rsidR="00523E1A">
          <w:rPr>
            <w:noProof/>
            <w:webHidden/>
          </w:rPr>
          <w:instrText xml:space="preserve"> PAGEREF _Toc458517374 \h </w:instrText>
        </w:r>
        <w:r w:rsidR="00523E1A">
          <w:rPr>
            <w:noProof/>
            <w:webHidden/>
          </w:rPr>
        </w:r>
        <w:r w:rsidR="00523E1A">
          <w:rPr>
            <w:noProof/>
            <w:webHidden/>
          </w:rPr>
          <w:fldChar w:fldCharType="separate"/>
        </w:r>
        <w:r w:rsidR="00523E1A">
          <w:rPr>
            <w:noProof/>
            <w:webHidden/>
          </w:rPr>
          <w:t>4</w:t>
        </w:r>
        <w:r w:rsidR="00523E1A">
          <w:rPr>
            <w:noProof/>
            <w:webHidden/>
          </w:rPr>
          <w:fldChar w:fldCharType="end"/>
        </w:r>
      </w:hyperlink>
    </w:p>
    <w:p w:rsidR="00523E1A" w:rsidRDefault="0078602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458517375" w:history="1">
        <w:r w:rsidR="00523E1A" w:rsidRPr="00FF14E7">
          <w:rPr>
            <w:rStyle w:val="Hyperlink"/>
            <w:rFonts w:ascii="Futura Lt BT" w:hAnsi="Futura Lt BT"/>
            <w:noProof/>
          </w:rPr>
          <w:t>4.1.</w:t>
        </w:r>
        <w:r w:rsidR="00523E1A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523E1A" w:rsidRPr="00FF14E7">
          <w:rPr>
            <w:rStyle w:val="Hyperlink"/>
            <w:rFonts w:ascii="Futura Lt BT" w:hAnsi="Futura Lt BT"/>
            <w:noProof/>
          </w:rPr>
          <w:t>Oracle 12c Client Installation</w:t>
        </w:r>
        <w:r w:rsidR="00523E1A">
          <w:rPr>
            <w:noProof/>
            <w:webHidden/>
          </w:rPr>
          <w:tab/>
        </w:r>
        <w:r w:rsidR="00523E1A">
          <w:rPr>
            <w:noProof/>
            <w:webHidden/>
          </w:rPr>
          <w:fldChar w:fldCharType="begin"/>
        </w:r>
        <w:r w:rsidR="00523E1A">
          <w:rPr>
            <w:noProof/>
            <w:webHidden/>
          </w:rPr>
          <w:instrText xml:space="preserve"> PAGEREF _Toc458517375 \h </w:instrText>
        </w:r>
        <w:r w:rsidR="00523E1A">
          <w:rPr>
            <w:noProof/>
            <w:webHidden/>
          </w:rPr>
        </w:r>
        <w:r w:rsidR="00523E1A">
          <w:rPr>
            <w:noProof/>
            <w:webHidden/>
          </w:rPr>
          <w:fldChar w:fldCharType="separate"/>
        </w:r>
        <w:r w:rsidR="00523E1A">
          <w:rPr>
            <w:noProof/>
            <w:webHidden/>
          </w:rPr>
          <w:t>4</w:t>
        </w:r>
        <w:r w:rsidR="00523E1A">
          <w:rPr>
            <w:noProof/>
            <w:webHidden/>
          </w:rPr>
          <w:fldChar w:fldCharType="end"/>
        </w:r>
      </w:hyperlink>
    </w:p>
    <w:p w:rsidR="00523E1A" w:rsidRDefault="0078602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458517376" w:history="1">
        <w:r w:rsidR="00523E1A" w:rsidRPr="00FF14E7">
          <w:rPr>
            <w:rStyle w:val="Hyperlink"/>
            <w:rFonts w:ascii="Futura Lt BT" w:hAnsi="Futura Lt BT"/>
            <w:noProof/>
          </w:rPr>
          <w:t>4.2.</w:t>
        </w:r>
        <w:r w:rsidR="00523E1A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523E1A" w:rsidRPr="00FF14E7">
          <w:rPr>
            <w:rStyle w:val="Hyperlink"/>
            <w:rFonts w:ascii="Futura Lt BT" w:hAnsi="Futura Lt BT"/>
            <w:noProof/>
          </w:rPr>
          <w:t>IIS 8.5 Installation</w:t>
        </w:r>
        <w:r w:rsidR="00523E1A">
          <w:rPr>
            <w:noProof/>
            <w:webHidden/>
          </w:rPr>
          <w:tab/>
        </w:r>
        <w:r w:rsidR="00523E1A">
          <w:rPr>
            <w:noProof/>
            <w:webHidden/>
          </w:rPr>
          <w:fldChar w:fldCharType="begin"/>
        </w:r>
        <w:r w:rsidR="00523E1A">
          <w:rPr>
            <w:noProof/>
            <w:webHidden/>
          </w:rPr>
          <w:instrText xml:space="preserve"> PAGEREF _Toc458517376 \h </w:instrText>
        </w:r>
        <w:r w:rsidR="00523E1A">
          <w:rPr>
            <w:noProof/>
            <w:webHidden/>
          </w:rPr>
        </w:r>
        <w:r w:rsidR="00523E1A">
          <w:rPr>
            <w:noProof/>
            <w:webHidden/>
          </w:rPr>
          <w:fldChar w:fldCharType="separate"/>
        </w:r>
        <w:r w:rsidR="00523E1A">
          <w:rPr>
            <w:noProof/>
            <w:webHidden/>
          </w:rPr>
          <w:t>8</w:t>
        </w:r>
        <w:r w:rsidR="00523E1A">
          <w:rPr>
            <w:noProof/>
            <w:webHidden/>
          </w:rPr>
          <w:fldChar w:fldCharType="end"/>
        </w:r>
      </w:hyperlink>
    </w:p>
    <w:p w:rsidR="00523E1A" w:rsidRDefault="0078602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458517377" w:history="1">
        <w:r w:rsidR="00523E1A" w:rsidRPr="00FF14E7">
          <w:rPr>
            <w:rStyle w:val="Hyperlink"/>
            <w:rFonts w:ascii="Futura Lt BT" w:hAnsi="Futura Lt BT"/>
            <w:noProof/>
          </w:rPr>
          <w:t>4.3.</w:t>
        </w:r>
        <w:r w:rsidR="00523E1A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523E1A" w:rsidRPr="00FF14E7">
          <w:rPr>
            <w:rStyle w:val="Hyperlink"/>
            <w:rFonts w:ascii="Futura Lt BT" w:hAnsi="Futura Lt BT"/>
            <w:noProof/>
          </w:rPr>
          <w:t>Java Installation</w:t>
        </w:r>
        <w:r w:rsidR="00523E1A">
          <w:rPr>
            <w:noProof/>
            <w:webHidden/>
          </w:rPr>
          <w:tab/>
        </w:r>
        <w:r w:rsidR="00523E1A">
          <w:rPr>
            <w:noProof/>
            <w:webHidden/>
          </w:rPr>
          <w:fldChar w:fldCharType="begin"/>
        </w:r>
        <w:r w:rsidR="00523E1A">
          <w:rPr>
            <w:noProof/>
            <w:webHidden/>
          </w:rPr>
          <w:instrText xml:space="preserve"> PAGEREF _Toc458517377 \h </w:instrText>
        </w:r>
        <w:r w:rsidR="00523E1A">
          <w:rPr>
            <w:noProof/>
            <w:webHidden/>
          </w:rPr>
        </w:r>
        <w:r w:rsidR="00523E1A">
          <w:rPr>
            <w:noProof/>
            <w:webHidden/>
          </w:rPr>
          <w:fldChar w:fldCharType="separate"/>
        </w:r>
        <w:r w:rsidR="00523E1A">
          <w:rPr>
            <w:noProof/>
            <w:webHidden/>
          </w:rPr>
          <w:t>11</w:t>
        </w:r>
        <w:r w:rsidR="00523E1A">
          <w:rPr>
            <w:noProof/>
            <w:webHidden/>
          </w:rPr>
          <w:fldChar w:fldCharType="end"/>
        </w:r>
      </w:hyperlink>
    </w:p>
    <w:p w:rsidR="00523E1A" w:rsidRDefault="0078602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458517378" w:history="1">
        <w:r w:rsidR="00523E1A" w:rsidRPr="00FF14E7">
          <w:rPr>
            <w:rStyle w:val="Hyperlink"/>
            <w:rFonts w:ascii="Futura Lt BT" w:hAnsi="Futura Lt BT"/>
            <w:noProof/>
          </w:rPr>
          <w:t>4.4.</w:t>
        </w:r>
        <w:r w:rsidR="00523E1A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523E1A" w:rsidRPr="00FF14E7">
          <w:rPr>
            <w:rStyle w:val="Hyperlink"/>
            <w:rFonts w:ascii="Futura Lt BT" w:hAnsi="Futura Lt BT"/>
            <w:noProof/>
          </w:rPr>
          <w:t>Tomcat Installation</w:t>
        </w:r>
        <w:r w:rsidR="00523E1A">
          <w:rPr>
            <w:noProof/>
            <w:webHidden/>
          </w:rPr>
          <w:tab/>
        </w:r>
        <w:r w:rsidR="00523E1A">
          <w:rPr>
            <w:noProof/>
            <w:webHidden/>
          </w:rPr>
          <w:fldChar w:fldCharType="begin"/>
        </w:r>
        <w:r w:rsidR="00523E1A">
          <w:rPr>
            <w:noProof/>
            <w:webHidden/>
          </w:rPr>
          <w:instrText xml:space="preserve"> PAGEREF _Toc458517378 \h </w:instrText>
        </w:r>
        <w:r w:rsidR="00523E1A">
          <w:rPr>
            <w:noProof/>
            <w:webHidden/>
          </w:rPr>
        </w:r>
        <w:r w:rsidR="00523E1A">
          <w:rPr>
            <w:noProof/>
            <w:webHidden/>
          </w:rPr>
          <w:fldChar w:fldCharType="separate"/>
        </w:r>
        <w:r w:rsidR="00523E1A">
          <w:rPr>
            <w:noProof/>
            <w:webHidden/>
          </w:rPr>
          <w:t>12</w:t>
        </w:r>
        <w:r w:rsidR="00523E1A">
          <w:rPr>
            <w:noProof/>
            <w:webHidden/>
          </w:rPr>
          <w:fldChar w:fldCharType="end"/>
        </w:r>
      </w:hyperlink>
    </w:p>
    <w:p w:rsidR="00523E1A" w:rsidRDefault="0078602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458517379" w:history="1">
        <w:r w:rsidR="00523E1A" w:rsidRPr="00FF14E7">
          <w:rPr>
            <w:rStyle w:val="Hyperlink"/>
            <w:rFonts w:ascii="Futura Lt BT" w:hAnsi="Futura Lt BT"/>
            <w:noProof/>
            <w:lang w:val="fr-BE"/>
          </w:rPr>
          <w:t>5.</w:t>
        </w:r>
        <w:r w:rsidR="00523E1A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523E1A" w:rsidRPr="00FF14E7">
          <w:rPr>
            <w:rStyle w:val="Hyperlink"/>
            <w:rFonts w:ascii="Futura Lt BT" w:hAnsi="Futura Lt BT"/>
            <w:noProof/>
            <w:lang w:val="fr-BE"/>
          </w:rPr>
          <w:t>CS 10.5 sp1 Installation</w:t>
        </w:r>
        <w:r w:rsidR="00523E1A">
          <w:rPr>
            <w:noProof/>
            <w:webHidden/>
          </w:rPr>
          <w:tab/>
        </w:r>
        <w:r w:rsidR="00523E1A">
          <w:rPr>
            <w:noProof/>
            <w:webHidden/>
          </w:rPr>
          <w:fldChar w:fldCharType="begin"/>
        </w:r>
        <w:r w:rsidR="00523E1A">
          <w:rPr>
            <w:noProof/>
            <w:webHidden/>
          </w:rPr>
          <w:instrText xml:space="preserve"> PAGEREF _Toc458517379 \h </w:instrText>
        </w:r>
        <w:r w:rsidR="00523E1A">
          <w:rPr>
            <w:noProof/>
            <w:webHidden/>
          </w:rPr>
        </w:r>
        <w:r w:rsidR="00523E1A">
          <w:rPr>
            <w:noProof/>
            <w:webHidden/>
          </w:rPr>
          <w:fldChar w:fldCharType="separate"/>
        </w:r>
        <w:r w:rsidR="00523E1A">
          <w:rPr>
            <w:noProof/>
            <w:webHidden/>
          </w:rPr>
          <w:t>16</w:t>
        </w:r>
        <w:r w:rsidR="00523E1A">
          <w:rPr>
            <w:noProof/>
            <w:webHidden/>
          </w:rPr>
          <w:fldChar w:fldCharType="end"/>
        </w:r>
      </w:hyperlink>
    </w:p>
    <w:p w:rsidR="00523E1A" w:rsidRDefault="0078602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458517380" w:history="1">
        <w:r w:rsidR="00523E1A" w:rsidRPr="00FF14E7">
          <w:rPr>
            <w:rStyle w:val="Hyperlink"/>
            <w:rFonts w:ascii="Futura Lt BT" w:hAnsi="Futura Lt BT"/>
            <w:noProof/>
          </w:rPr>
          <w:t>5.1.</w:t>
        </w:r>
        <w:r w:rsidR="00523E1A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523E1A" w:rsidRPr="00FF14E7">
          <w:rPr>
            <w:rStyle w:val="Hyperlink"/>
            <w:rFonts w:ascii="Futura Lt BT" w:hAnsi="Futura Lt BT"/>
            <w:noProof/>
          </w:rPr>
          <w:t>CS 10.5 Installation</w:t>
        </w:r>
        <w:r w:rsidR="00523E1A">
          <w:rPr>
            <w:noProof/>
            <w:webHidden/>
          </w:rPr>
          <w:tab/>
        </w:r>
        <w:r w:rsidR="00523E1A">
          <w:rPr>
            <w:noProof/>
            <w:webHidden/>
          </w:rPr>
          <w:fldChar w:fldCharType="begin"/>
        </w:r>
        <w:r w:rsidR="00523E1A">
          <w:rPr>
            <w:noProof/>
            <w:webHidden/>
          </w:rPr>
          <w:instrText xml:space="preserve"> PAGEREF _Toc458517380 \h </w:instrText>
        </w:r>
        <w:r w:rsidR="00523E1A">
          <w:rPr>
            <w:noProof/>
            <w:webHidden/>
          </w:rPr>
        </w:r>
        <w:r w:rsidR="00523E1A">
          <w:rPr>
            <w:noProof/>
            <w:webHidden/>
          </w:rPr>
          <w:fldChar w:fldCharType="separate"/>
        </w:r>
        <w:r w:rsidR="00523E1A">
          <w:rPr>
            <w:noProof/>
            <w:webHidden/>
          </w:rPr>
          <w:t>16</w:t>
        </w:r>
        <w:r w:rsidR="00523E1A">
          <w:rPr>
            <w:noProof/>
            <w:webHidden/>
          </w:rPr>
          <w:fldChar w:fldCharType="end"/>
        </w:r>
      </w:hyperlink>
    </w:p>
    <w:p w:rsidR="00523E1A" w:rsidRDefault="0078602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458517381" w:history="1">
        <w:r w:rsidR="00523E1A" w:rsidRPr="00FF14E7">
          <w:rPr>
            <w:rStyle w:val="Hyperlink"/>
            <w:rFonts w:ascii="Futura Lt BT" w:hAnsi="Futura Lt BT"/>
            <w:noProof/>
          </w:rPr>
          <w:t>5.2.</w:t>
        </w:r>
        <w:r w:rsidR="00523E1A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523E1A" w:rsidRPr="00FF14E7">
          <w:rPr>
            <w:rStyle w:val="Hyperlink"/>
            <w:rFonts w:ascii="Futura Lt BT" w:hAnsi="Futura Lt BT"/>
            <w:noProof/>
          </w:rPr>
          <w:t>CS 10.5 Configuration with IIS</w:t>
        </w:r>
        <w:r w:rsidR="00523E1A">
          <w:rPr>
            <w:noProof/>
            <w:webHidden/>
          </w:rPr>
          <w:tab/>
        </w:r>
        <w:r w:rsidR="00523E1A">
          <w:rPr>
            <w:noProof/>
            <w:webHidden/>
          </w:rPr>
          <w:fldChar w:fldCharType="begin"/>
        </w:r>
        <w:r w:rsidR="00523E1A">
          <w:rPr>
            <w:noProof/>
            <w:webHidden/>
          </w:rPr>
          <w:instrText xml:space="preserve"> PAGEREF _Toc458517381 \h </w:instrText>
        </w:r>
        <w:r w:rsidR="00523E1A">
          <w:rPr>
            <w:noProof/>
            <w:webHidden/>
          </w:rPr>
        </w:r>
        <w:r w:rsidR="00523E1A">
          <w:rPr>
            <w:noProof/>
            <w:webHidden/>
          </w:rPr>
          <w:fldChar w:fldCharType="separate"/>
        </w:r>
        <w:r w:rsidR="00523E1A">
          <w:rPr>
            <w:noProof/>
            <w:webHidden/>
          </w:rPr>
          <w:t>21</w:t>
        </w:r>
        <w:r w:rsidR="00523E1A">
          <w:rPr>
            <w:noProof/>
            <w:webHidden/>
          </w:rPr>
          <w:fldChar w:fldCharType="end"/>
        </w:r>
      </w:hyperlink>
    </w:p>
    <w:p w:rsidR="00523E1A" w:rsidRDefault="0078602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458517382" w:history="1">
        <w:r w:rsidR="00523E1A" w:rsidRPr="00FF14E7">
          <w:rPr>
            <w:rStyle w:val="Hyperlink"/>
            <w:rFonts w:ascii="Futura Lt BT" w:hAnsi="Futura Lt BT"/>
            <w:noProof/>
          </w:rPr>
          <w:t>5.3.</w:t>
        </w:r>
        <w:r w:rsidR="00523E1A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523E1A" w:rsidRPr="00FF14E7">
          <w:rPr>
            <w:rStyle w:val="Hyperlink"/>
            <w:rFonts w:ascii="Futura Lt BT" w:hAnsi="Futura Lt BT"/>
            <w:noProof/>
          </w:rPr>
          <w:t>Install Optional Module</w:t>
        </w:r>
        <w:r w:rsidR="00523E1A">
          <w:rPr>
            <w:noProof/>
            <w:webHidden/>
          </w:rPr>
          <w:tab/>
        </w:r>
        <w:r w:rsidR="00523E1A">
          <w:rPr>
            <w:noProof/>
            <w:webHidden/>
          </w:rPr>
          <w:fldChar w:fldCharType="begin"/>
        </w:r>
        <w:r w:rsidR="00523E1A">
          <w:rPr>
            <w:noProof/>
            <w:webHidden/>
          </w:rPr>
          <w:instrText xml:space="preserve"> PAGEREF _Toc458517382 \h </w:instrText>
        </w:r>
        <w:r w:rsidR="00523E1A">
          <w:rPr>
            <w:noProof/>
            <w:webHidden/>
          </w:rPr>
        </w:r>
        <w:r w:rsidR="00523E1A">
          <w:rPr>
            <w:noProof/>
            <w:webHidden/>
          </w:rPr>
          <w:fldChar w:fldCharType="separate"/>
        </w:r>
        <w:r w:rsidR="00523E1A">
          <w:rPr>
            <w:noProof/>
            <w:webHidden/>
          </w:rPr>
          <w:t>29</w:t>
        </w:r>
        <w:r w:rsidR="00523E1A">
          <w:rPr>
            <w:noProof/>
            <w:webHidden/>
          </w:rPr>
          <w:fldChar w:fldCharType="end"/>
        </w:r>
      </w:hyperlink>
    </w:p>
    <w:p w:rsidR="00523E1A" w:rsidRDefault="0078602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458517383" w:history="1">
        <w:r w:rsidR="00523E1A" w:rsidRPr="00FF14E7">
          <w:rPr>
            <w:rStyle w:val="Hyperlink"/>
            <w:rFonts w:ascii="Futura Lt BT" w:hAnsi="Futura Lt BT"/>
            <w:noProof/>
          </w:rPr>
          <w:t>5.4.</w:t>
        </w:r>
        <w:r w:rsidR="00523E1A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523E1A" w:rsidRPr="00FF14E7">
          <w:rPr>
            <w:rStyle w:val="Hyperlink"/>
            <w:rFonts w:ascii="Futura Lt BT" w:hAnsi="Futura Lt BT"/>
            <w:noProof/>
          </w:rPr>
          <w:t>HotFixes and Latest Patches</w:t>
        </w:r>
        <w:r w:rsidR="00523E1A">
          <w:rPr>
            <w:noProof/>
            <w:webHidden/>
          </w:rPr>
          <w:tab/>
        </w:r>
        <w:r w:rsidR="00523E1A">
          <w:rPr>
            <w:noProof/>
            <w:webHidden/>
          </w:rPr>
          <w:fldChar w:fldCharType="begin"/>
        </w:r>
        <w:r w:rsidR="00523E1A">
          <w:rPr>
            <w:noProof/>
            <w:webHidden/>
          </w:rPr>
          <w:instrText xml:space="preserve"> PAGEREF _Toc458517383 \h </w:instrText>
        </w:r>
        <w:r w:rsidR="00523E1A">
          <w:rPr>
            <w:noProof/>
            <w:webHidden/>
          </w:rPr>
        </w:r>
        <w:r w:rsidR="00523E1A">
          <w:rPr>
            <w:noProof/>
            <w:webHidden/>
          </w:rPr>
          <w:fldChar w:fldCharType="separate"/>
        </w:r>
        <w:r w:rsidR="00523E1A">
          <w:rPr>
            <w:noProof/>
            <w:webHidden/>
          </w:rPr>
          <w:t>29</w:t>
        </w:r>
        <w:r w:rsidR="00523E1A">
          <w:rPr>
            <w:noProof/>
            <w:webHidden/>
          </w:rPr>
          <w:fldChar w:fldCharType="end"/>
        </w:r>
      </w:hyperlink>
    </w:p>
    <w:p w:rsidR="00523E1A" w:rsidRDefault="0078602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458517384" w:history="1">
        <w:r w:rsidR="00523E1A" w:rsidRPr="00FF14E7">
          <w:rPr>
            <w:rStyle w:val="Hyperlink"/>
            <w:rFonts w:ascii="Futura Lt BT" w:hAnsi="Futura Lt BT"/>
            <w:noProof/>
          </w:rPr>
          <w:t>5.5.</w:t>
        </w:r>
        <w:r w:rsidR="00523E1A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523E1A" w:rsidRPr="00FF14E7">
          <w:rPr>
            <w:rStyle w:val="Hyperlink"/>
            <w:rFonts w:ascii="Futura Lt BT" w:hAnsi="Futura Lt BT"/>
            <w:noProof/>
          </w:rPr>
          <w:t>Align the opentext.ini to EIB standard</w:t>
        </w:r>
        <w:r w:rsidR="00523E1A">
          <w:rPr>
            <w:noProof/>
            <w:webHidden/>
          </w:rPr>
          <w:tab/>
        </w:r>
        <w:r w:rsidR="00523E1A">
          <w:rPr>
            <w:noProof/>
            <w:webHidden/>
          </w:rPr>
          <w:fldChar w:fldCharType="begin"/>
        </w:r>
        <w:r w:rsidR="00523E1A">
          <w:rPr>
            <w:noProof/>
            <w:webHidden/>
          </w:rPr>
          <w:instrText xml:space="preserve"> PAGEREF _Toc458517384 \h </w:instrText>
        </w:r>
        <w:r w:rsidR="00523E1A">
          <w:rPr>
            <w:noProof/>
            <w:webHidden/>
          </w:rPr>
        </w:r>
        <w:r w:rsidR="00523E1A">
          <w:rPr>
            <w:noProof/>
            <w:webHidden/>
          </w:rPr>
          <w:fldChar w:fldCharType="separate"/>
        </w:r>
        <w:r w:rsidR="00523E1A">
          <w:rPr>
            <w:noProof/>
            <w:webHidden/>
          </w:rPr>
          <w:t>29</w:t>
        </w:r>
        <w:r w:rsidR="00523E1A">
          <w:rPr>
            <w:noProof/>
            <w:webHidden/>
          </w:rPr>
          <w:fldChar w:fldCharType="end"/>
        </w:r>
      </w:hyperlink>
    </w:p>
    <w:p w:rsidR="00523E1A" w:rsidRDefault="0078602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458517385" w:history="1">
        <w:r w:rsidR="00523E1A" w:rsidRPr="00FF14E7">
          <w:rPr>
            <w:rStyle w:val="Hyperlink"/>
            <w:rFonts w:ascii="Futura Lt BT" w:hAnsi="Futura Lt BT"/>
            <w:noProof/>
            <w:lang w:val="fr-BE"/>
          </w:rPr>
          <w:t>6.</w:t>
        </w:r>
        <w:r w:rsidR="00523E1A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523E1A" w:rsidRPr="00FF14E7">
          <w:rPr>
            <w:rStyle w:val="Hyperlink"/>
            <w:rFonts w:ascii="Futura Lt BT" w:hAnsi="Futura Lt BT"/>
            <w:noProof/>
            <w:lang w:val="fr-BE"/>
          </w:rPr>
          <w:t>VM Ethernet  Configuration.</w:t>
        </w:r>
        <w:r w:rsidR="00523E1A">
          <w:rPr>
            <w:noProof/>
            <w:webHidden/>
          </w:rPr>
          <w:tab/>
        </w:r>
        <w:r w:rsidR="00523E1A">
          <w:rPr>
            <w:noProof/>
            <w:webHidden/>
          </w:rPr>
          <w:fldChar w:fldCharType="begin"/>
        </w:r>
        <w:r w:rsidR="00523E1A">
          <w:rPr>
            <w:noProof/>
            <w:webHidden/>
          </w:rPr>
          <w:instrText xml:space="preserve"> PAGEREF _Toc458517385 \h </w:instrText>
        </w:r>
        <w:r w:rsidR="00523E1A">
          <w:rPr>
            <w:noProof/>
            <w:webHidden/>
          </w:rPr>
        </w:r>
        <w:r w:rsidR="00523E1A">
          <w:rPr>
            <w:noProof/>
            <w:webHidden/>
          </w:rPr>
          <w:fldChar w:fldCharType="separate"/>
        </w:r>
        <w:r w:rsidR="00523E1A">
          <w:rPr>
            <w:noProof/>
            <w:webHidden/>
          </w:rPr>
          <w:t>29</w:t>
        </w:r>
        <w:r w:rsidR="00523E1A">
          <w:rPr>
            <w:noProof/>
            <w:webHidden/>
          </w:rPr>
          <w:fldChar w:fldCharType="end"/>
        </w:r>
      </w:hyperlink>
    </w:p>
    <w:p w:rsidR="00523E1A" w:rsidRDefault="0078602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458517386" w:history="1">
        <w:r w:rsidR="00523E1A" w:rsidRPr="00FF14E7">
          <w:rPr>
            <w:rStyle w:val="Hyperlink"/>
            <w:rFonts w:ascii="Futura Lt BT" w:hAnsi="Futura Lt BT"/>
            <w:noProof/>
          </w:rPr>
          <w:t>6.1.</w:t>
        </w:r>
        <w:r w:rsidR="00523E1A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523E1A" w:rsidRPr="00FF14E7">
          <w:rPr>
            <w:rStyle w:val="Hyperlink"/>
            <w:rFonts w:ascii="Futura Lt BT" w:hAnsi="Futura Lt BT"/>
            <w:noProof/>
          </w:rPr>
          <w:t>Disable Recv Segment Coalescing (IPv4)</w:t>
        </w:r>
        <w:r w:rsidR="00523E1A">
          <w:rPr>
            <w:noProof/>
            <w:webHidden/>
          </w:rPr>
          <w:tab/>
        </w:r>
        <w:r w:rsidR="00523E1A">
          <w:rPr>
            <w:noProof/>
            <w:webHidden/>
          </w:rPr>
          <w:fldChar w:fldCharType="begin"/>
        </w:r>
        <w:r w:rsidR="00523E1A">
          <w:rPr>
            <w:noProof/>
            <w:webHidden/>
          </w:rPr>
          <w:instrText xml:space="preserve"> PAGEREF _Toc458517386 \h </w:instrText>
        </w:r>
        <w:r w:rsidR="00523E1A">
          <w:rPr>
            <w:noProof/>
            <w:webHidden/>
          </w:rPr>
        </w:r>
        <w:r w:rsidR="00523E1A">
          <w:rPr>
            <w:noProof/>
            <w:webHidden/>
          </w:rPr>
          <w:fldChar w:fldCharType="separate"/>
        </w:r>
        <w:r w:rsidR="00523E1A">
          <w:rPr>
            <w:noProof/>
            <w:webHidden/>
          </w:rPr>
          <w:t>29</w:t>
        </w:r>
        <w:r w:rsidR="00523E1A">
          <w:rPr>
            <w:noProof/>
            <w:webHidden/>
          </w:rPr>
          <w:fldChar w:fldCharType="end"/>
        </w:r>
      </w:hyperlink>
    </w:p>
    <w:p w:rsidR="00523E1A" w:rsidRDefault="0078602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458517387" w:history="1">
        <w:r w:rsidR="00523E1A" w:rsidRPr="00FF14E7">
          <w:rPr>
            <w:rStyle w:val="Hyperlink"/>
            <w:rFonts w:ascii="Futura Lt BT" w:hAnsi="Futura Lt BT"/>
            <w:noProof/>
            <w:lang w:val="fr-BE"/>
          </w:rPr>
          <w:t>7.</w:t>
        </w:r>
        <w:r w:rsidR="00523E1A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523E1A" w:rsidRPr="00FF14E7">
          <w:rPr>
            <w:rStyle w:val="Hyperlink"/>
            <w:rFonts w:ascii="Futura Lt BT" w:hAnsi="Futura Lt BT"/>
            <w:noProof/>
            <w:lang w:val="fr-BE"/>
          </w:rPr>
          <w:t>Apache 2.4.x Installation</w:t>
        </w:r>
        <w:r w:rsidR="00523E1A">
          <w:rPr>
            <w:noProof/>
            <w:webHidden/>
          </w:rPr>
          <w:tab/>
        </w:r>
        <w:r w:rsidR="00523E1A">
          <w:rPr>
            <w:noProof/>
            <w:webHidden/>
          </w:rPr>
          <w:fldChar w:fldCharType="begin"/>
        </w:r>
        <w:r w:rsidR="00523E1A">
          <w:rPr>
            <w:noProof/>
            <w:webHidden/>
          </w:rPr>
          <w:instrText xml:space="preserve"> PAGEREF _Toc458517387 \h </w:instrText>
        </w:r>
        <w:r w:rsidR="00523E1A">
          <w:rPr>
            <w:noProof/>
            <w:webHidden/>
          </w:rPr>
        </w:r>
        <w:r w:rsidR="00523E1A">
          <w:rPr>
            <w:noProof/>
            <w:webHidden/>
          </w:rPr>
          <w:fldChar w:fldCharType="separate"/>
        </w:r>
        <w:r w:rsidR="00523E1A">
          <w:rPr>
            <w:noProof/>
            <w:webHidden/>
          </w:rPr>
          <w:t>35</w:t>
        </w:r>
        <w:r w:rsidR="00523E1A">
          <w:rPr>
            <w:noProof/>
            <w:webHidden/>
          </w:rPr>
          <w:fldChar w:fldCharType="end"/>
        </w:r>
      </w:hyperlink>
    </w:p>
    <w:p w:rsidR="00523E1A" w:rsidRDefault="0078602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458517388" w:history="1">
        <w:r w:rsidR="00523E1A" w:rsidRPr="00FF14E7">
          <w:rPr>
            <w:rStyle w:val="Hyperlink"/>
            <w:rFonts w:ascii="Futura Lt BT" w:hAnsi="Futura Lt BT"/>
            <w:noProof/>
            <w:lang w:val="fr-BE"/>
          </w:rPr>
          <w:t>8.</w:t>
        </w:r>
        <w:r w:rsidR="00523E1A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523E1A" w:rsidRPr="00FF14E7">
          <w:rPr>
            <w:rStyle w:val="Hyperlink"/>
            <w:rFonts w:ascii="Futura Lt BT" w:hAnsi="Futura Lt BT"/>
            <w:noProof/>
            <w:lang w:val="fr-BE"/>
          </w:rPr>
          <w:t>NSSM - the Non-Sucking Service Manager Installation.</w:t>
        </w:r>
        <w:r w:rsidR="00523E1A">
          <w:rPr>
            <w:noProof/>
            <w:webHidden/>
          </w:rPr>
          <w:tab/>
        </w:r>
        <w:r w:rsidR="00523E1A">
          <w:rPr>
            <w:noProof/>
            <w:webHidden/>
          </w:rPr>
          <w:fldChar w:fldCharType="begin"/>
        </w:r>
        <w:r w:rsidR="00523E1A">
          <w:rPr>
            <w:noProof/>
            <w:webHidden/>
          </w:rPr>
          <w:instrText xml:space="preserve"> PAGEREF _Toc458517388 \h </w:instrText>
        </w:r>
        <w:r w:rsidR="00523E1A">
          <w:rPr>
            <w:noProof/>
            <w:webHidden/>
          </w:rPr>
        </w:r>
        <w:r w:rsidR="00523E1A">
          <w:rPr>
            <w:noProof/>
            <w:webHidden/>
          </w:rPr>
          <w:fldChar w:fldCharType="separate"/>
        </w:r>
        <w:r w:rsidR="00523E1A">
          <w:rPr>
            <w:noProof/>
            <w:webHidden/>
          </w:rPr>
          <w:t>37</w:t>
        </w:r>
        <w:r w:rsidR="00523E1A">
          <w:rPr>
            <w:noProof/>
            <w:webHidden/>
          </w:rPr>
          <w:fldChar w:fldCharType="end"/>
        </w:r>
      </w:hyperlink>
    </w:p>
    <w:p w:rsidR="00523E1A" w:rsidRDefault="0078602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458517389" w:history="1">
        <w:r w:rsidR="00523E1A" w:rsidRPr="00FF14E7">
          <w:rPr>
            <w:rStyle w:val="Hyperlink"/>
            <w:rFonts w:ascii="Futura Lt BT" w:hAnsi="Futura Lt BT"/>
            <w:noProof/>
            <w:lang w:val="fr-BE"/>
          </w:rPr>
          <w:t>9.</w:t>
        </w:r>
        <w:r w:rsidR="00523E1A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523E1A" w:rsidRPr="00FF14E7">
          <w:rPr>
            <w:rStyle w:val="Hyperlink"/>
            <w:rFonts w:ascii="Futura Lt BT" w:hAnsi="Futura Lt BT"/>
            <w:noProof/>
            <w:lang w:val="fr-BE"/>
          </w:rPr>
          <w:t>Content Server Agent Set up with NSSM</w:t>
        </w:r>
        <w:r w:rsidR="00523E1A">
          <w:rPr>
            <w:noProof/>
            <w:webHidden/>
          </w:rPr>
          <w:tab/>
        </w:r>
        <w:r w:rsidR="00523E1A">
          <w:rPr>
            <w:noProof/>
            <w:webHidden/>
          </w:rPr>
          <w:fldChar w:fldCharType="begin"/>
        </w:r>
        <w:r w:rsidR="00523E1A">
          <w:rPr>
            <w:noProof/>
            <w:webHidden/>
          </w:rPr>
          <w:instrText xml:space="preserve"> PAGEREF _Toc458517389 \h </w:instrText>
        </w:r>
        <w:r w:rsidR="00523E1A">
          <w:rPr>
            <w:noProof/>
            <w:webHidden/>
          </w:rPr>
        </w:r>
        <w:r w:rsidR="00523E1A">
          <w:rPr>
            <w:noProof/>
            <w:webHidden/>
          </w:rPr>
          <w:fldChar w:fldCharType="separate"/>
        </w:r>
        <w:r w:rsidR="00523E1A">
          <w:rPr>
            <w:noProof/>
            <w:webHidden/>
          </w:rPr>
          <w:t>37</w:t>
        </w:r>
        <w:r w:rsidR="00523E1A">
          <w:rPr>
            <w:noProof/>
            <w:webHidden/>
          </w:rPr>
          <w:fldChar w:fldCharType="end"/>
        </w:r>
      </w:hyperlink>
    </w:p>
    <w:p w:rsidR="00AB3DFF" w:rsidRDefault="002D2AC7" w:rsidP="00E867D5">
      <w:pPr>
        <w:tabs>
          <w:tab w:val="right" w:leader="dot" w:pos="8505"/>
        </w:tabs>
        <w:rPr>
          <w:rFonts w:ascii="Futura Lt BT" w:hAnsi="Futura Lt BT" w:cs="Tahoma"/>
          <w:sz w:val="22"/>
          <w:szCs w:val="22"/>
        </w:rPr>
      </w:pPr>
      <w:r w:rsidRPr="00F56E36">
        <w:rPr>
          <w:rFonts w:ascii="Futura Lt BT" w:hAnsi="Futura Lt BT" w:cs="Tahoma"/>
          <w:sz w:val="22"/>
          <w:szCs w:val="22"/>
        </w:rPr>
        <w:fldChar w:fldCharType="end"/>
      </w:r>
    </w:p>
    <w:p w:rsidR="00340D25" w:rsidRDefault="00AB3DFF" w:rsidP="00AB3DFF">
      <w:pPr>
        <w:tabs>
          <w:tab w:val="right" w:leader="dot" w:pos="8505"/>
        </w:tabs>
        <w:rPr>
          <w:rFonts w:ascii="Futura Lt BT" w:hAnsi="Futura Lt BT"/>
          <w:b/>
          <w:bCs/>
          <w:i/>
          <w:iCs/>
          <w:sz w:val="22"/>
        </w:rPr>
      </w:pPr>
      <w:r>
        <w:rPr>
          <w:rFonts w:ascii="Futura Lt BT" w:hAnsi="Futura Lt BT" w:cs="Tahoma"/>
          <w:sz w:val="22"/>
          <w:szCs w:val="22"/>
        </w:rPr>
        <w:br w:type="page"/>
      </w:r>
    </w:p>
    <w:p w:rsidR="00820506" w:rsidRPr="0097158B" w:rsidRDefault="00B007EE" w:rsidP="00B007EE">
      <w:pPr>
        <w:pStyle w:val="Heading1"/>
        <w:rPr>
          <w:rFonts w:ascii="Futura Lt BT" w:hAnsi="Futura Lt BT"/>
          <w:sz w:val="32"/>
        </w:rPr>
      </w:pPr>
      <w:bookmarkStart w:id="1" w:name="_Ref320800258"/>
      <w:bookmarkStart w:id="2" w:name="_Toc458517371"/>
      <w:bookmarkStart w:id="3" w:name="_Ref57784471"/>
      <w:r w:rsidRPr="0097158B">
        <w:rPr>
          <w:rFonts w:ascii="Futura Lt BT" w:hAnsi="Futura Lt BT"/>
          <w:sz w:val="32"/>
        </w:rPr>
        <w:lastRenderedPageBreak/>
        <w:t>Executive Summary</w:t>
      </w:r>
      <w:bookmarkEnd w:id="1"/>
      <w:bookmarkEnd w:id="2"/>
    </w:p>
    <w:p w:rsidR="006D6865" w:rsidRDefault="006D6865" w:rsidP="00DC245D">
      <w:pPr>
        <w:rPr>
          <w:rFonts w:ascii="Futura Lt BT" w:hAnsi="Futura Lt BT" w:cs="Tahoma"/>
        </w:rPr>
      </w:pPr>
      <w:bookmarkStart w:id="4" w:name="_Toc311044051"/>
      <w:r>
        <w:rPr>
          <w:rFonts w:ascii="Futura Lt BT" w:hAnsi="Futura Lt BT" w:cs="Tahoma"/>
        </w:rPr>
        <w:t>T</w:t>
      </w:r>
      <w:r w:rsidRPr="006D6865">
        <w:rPr>
          <w:rFonts w:ascii="Futura Lt BT" w:hAnsi="Futura Lt BT" w:cs="Tahoma"/>
        </w:rPr>
        <w:t xml:space="preserve">his document is to provide any OpenText administrator understand the OpenText Content </w:t>
      </w:r>
      <w:proofErr w:type="gramStart"/>
      <w:r w:rsidRPr="006D6865">
        <w:rPr>
          <w:rFonts w:ascii="Futura Lt BT" w:hAnsi="Futura Lt BT" w:cs="Tahoma"/>
        </w:rPr>
        <w:t>Server</w:t>
      </w:r>
      <w:r w:rsidR="00424948">
        <w:rPr>
          <w:rFonts w:ascii="Futura Lt BT" w:hAnsi="Futura Lt BT" w:cs="Tahoma"/>
        </w:rPr>
        <w:t>(</w:t>
      </w:r>
      <w:proofErr w:type="gramEnd"/>
      <w:r w:rsidR="00424948">
        <w:rPr>
          <w:rFonts w:ascii="Futura Lt BT" w:hAnsi="Futura Lt BT" w:cs="Tahoma"/>
        </w:rPr>
        <w:t>16.2.7)</w:t>
      </w:r>
      <w:r w:rsidRPr="006D6865">
        <w:rPr>
          <w:rFonts w:ascii="Futura Lt BT" w:hAnsi="Futura Lt BT" w:cs="Tahoma"/>
        </w:rPr>
        <w:t xml:space="preserve"> installation &amp; configuration has been executed.</w:t>
      </w:r>
    </w:p>
    <w:p w:rsidR="007F049A" w:rsidRDefault="007F049A" w:rsidP="00DC245D">
      <w:pPr>
        <w:rPr>
          <w:rFonts w:ascii="Futura Lt BT" w:hAnsi="Futura Lt BT" w:cs="Tahoma"/>
        </w:rPr>
      </w:pPr>
    </w:p>
    <w:p w:rsidR="007F049A" w:rsidRDefault="007F049A" w:rsidP="00DC245D">
      <w:pPr>
        <w:rPr>
          <w:rFonts w:ascii="Futura Lt BT" w:hAnsi="Futura Lt BT" w:cs="Tahoma"/>
        </w:rPr>
      </w:pPr>
    </w:p>
    <w:p w:rsidR="00DC245D" w:rsidRDefault="00DC245D" w:rsidP="00DC245D">
      <w:pPr>
        <w:rPr>
          <w:rFonts w:ascii="Futura Lt BT" w:hAnsi="Futura Lt BT" w:cs="Tahoma"/>
        </w:rPr>
      </w:pPr>
    </w:p>
    <w:p w:rsidR="00D71A42" w:rsidRPr="00413389" w:rsidRDefault="00FD678B" w:rsidP="00D71A42">
      <w:pPr>
        <w:pStyle w:val="Heading1"/>
        <w:rPr>
          <w:rFonts w:ascii="Futura Lt BT" w:hAnsi="Futura Lt BT"/>
          <w:sz w:val="32"/>
        </w:rPr>
      </w:pPr>
      <w:bookmarkStart w:id="5" w:name="_Toc458517372"/>
      <w:r>
        <w:rPr>
          <w:rFonts w:ascii="Futura Lt BT" w:hAnsi="Futura Lt BT"/>
          <w:sz w:val="32"/>
        </w:rPr>
        <w:t>Technical summary</w:t>
      </w:r>
      <w:bookmarkEnd w:id="5"/>
    </w:p>
    <w:p w:rsidR="00FA74B7" w:rsidRDefault="00FA74B7" w:rsidP="007B0F5A">
      <w:pPr>
        <w:rPr>
          <w:rFonts w:ascii="Futura Lt BT" w:hAnsi="Futura Lt BT" w:cs="Tahoma"/>
        </w:rPr>
      </w:pPr>
    </w:p>
    <w:p w:rsidR="007E7C61" w:rsidRDefault="007E7C61" w:rsidP="007B0F5A">
      <w:pPr>
        <w:rPr>
          <w:rFonts w:ascii="Futura Lt BT" w:hAnsi="Futura Lt BT" w:cs="Tahoma"/>
        </w:rPr>
      </w:pPr>
    </w:p>
    <w:tbl>
      <w:tblPr>
        <w:tblStyle w:val="TableGrid"/>
        <w:tblW w:w="10765" w:type="dxa"/>
        <w:tblLook w:val="04A0" w:firstRow="1" w:lastRow="0" w:firstColumn="1" w:lastColumn="0" w:noHBand="0" w:noVBand="1"/>
      </w:tblPr>
      <w:tblGrid>
        <w:gridCol w:w="4528"/>
        <w:gridCol w:w="6237"/>
      </w:tblGrid>
      <w:tr w:rsidR="006F660D" w:rsidTr="00C36C5E">
        <w:tc>
          <w:tcPr>
            <w:tcW w:w="4528" w:type="dxa"/>
            <w:shd w:val="clear" w:color="auto" w:fill="F2F2F2" w:themeFill="background1" w:themeFillShade="F2"/>
          </w:tcPr>
          <w:p w:rsidR="006F660D" w:rsidRPr="006F660D" w:rsidRDefault="00413389" w:rsidP="007B0F5A">
            <w:pPr>
              <w:rPr>
                <w:rFonts w:ascii="Futura Lt BT" w:hAnsi="Futura Lt BT" w:cs="Tahoma"/>
                <w:b/>
              </w:rPr>
            </w:pPr>
            <w:r>
              <w:rPr>
                <w:rFonts w:ascii="Futura Lt BT" w:hAnsi="Futura Lt BT" w:cs="Tahoma"/>
                <w:b/>
              </w:rPr>
              <w:t>CS 10 Component</w:t>
            </w:r>
          </w:p>
        </w:tc>
        <w:tc>
          <w:tcPr>
            <w:tcW w:w="6237" w:type="dxa"/>
            <w:shd w:val="clear" w:color="auto" w:fill="F2F2F2" w:themeFill="background1" w:themeFillShade="F2"/>
          </w:tcPr>
          <w:p w:rsidR="006F660D" w:rsidRPr="006F660D" w:rsidRDefault="006F660D" w:rsidP="007B0F5A">
            <w:pPr>
              <w:rPr>
                <w:rFonts w:ascii="Futura Lt BT" w:hAnsi="Futura Lt BT" w:cs="Tahoma"/>
                <w:b/>
              </w:rPr>
            </w:pPr>
            <w:r w:rsidRPr="006F660D">
              <w:rPr>
                <w:rFonts w:ascii="Futura Lt BT" w:hAnsi="Futura Lt BT" w:cs="Tahoma"/>
                <w:b/>
              </w:rPr>
              <w:t>Version</w:t>
            </w:r>
          </w:p>
        </w:tc>
      </w:tr>
      <w:tr w:rsidR="00424948" w:rsidRPr="004D3E46" w:rsidTr="00C36C5E">
        <w:tc>
          <w:tcPr>
            <w:tcW w:w="4528" w:type="dxa"/>
            <w:vAlign w:val="center"/>
          </w:tcPr>
          <w:p w:rsidR="00424948" w:rsidRDefault="00424948" w:rsidP="006F660D">
            <w:pPr>
              <w:autoSpaceDE w:val="0"/>
              <w:autoSpaceDN w:val="0"/>
              <w:adjustRightInd w:val="0"/>
              <w:jc w:val="center"/>
              <w:rPr>
                <w:rFonts w:ascii="Futura Lt BT" w:hAnsi="Futura Lt BT" w:cs="Tahoma"/>
              </w:rPr>
            </w:pPr>
            <w:r>
              <w:rPr>
                <w:rFonts w:ascii="Futura Lt BT" w:hAnsi="Futura Lt BT" w:cs="Tahoma"/>
              </w:rPr>
              <w:t>Windows</w:t>
            </w:r>
          </w:p>
        </w:tc>
        <w:tc>
          <w:tcPr>
            <w:tcW w:w="6237" w:type="dxa"/>
          </w:tcPr>
          <w:p w:rsidR="00424948" w:rsidRDefault="00424948" w:rsidP="008109A0">
            <w:pPr>
              <w:rPr>
                <w:rFonts w:ascii="Futura Lt BT" w:hAnsi="Futura Lt BT" w:cs="Tahoma"/>
              </w:rPr>
            </w:pPr>
            <w:r w:rsidRPr="00424948">
              <w:rPr>
                <w:rFonts w:ascii="Futura Lt BT" w:hAnsi="Futura Lt BT" w:cs="Tahoma"/>
              </w:rPr>
              <w:t>Windows 2016 Server R2</w:t>
            </w:r>
          </w:p>
        </w:tc>
      </w:tr>
      <w:tr w:rsidR="00424948" w:rsidRPr="004D3E46" w:rsidTr="0078602D">
        <w:tc>
          <w:tcPr>
            <w:tcW w:w="4528" w:type="dxa"/>
            <w:vAlign w:val="center"/>
          </w:tcPr>
          <w:p w:rsidR="00424948" w:rsidRDefault="00424948" w:rsidP="0078602D">
            <w:pPr>
              <w:autoSpaceDE w:val="0"/>
              <w:autoSpaceDN w:val="0"/>
              <w:adjustRightInd w:val="0"/>
              <w:jc w:val="center"/>
              <w:rPr>
                <w:rFonts w:ascii="Futura Lt BT" w:hAnsi="Futura Lt BT" w:cs="Tahoma"/>
              </w:rPr>
            </w:pPr>
            <w:r>
              <w:rPr>
                <w:rFonts w:ascii="Futura Lt BT" w:hAnsi="Futura Lt BT" w:cs="Tahoma"/>
              </w:rPr>
              <w:t>Oracle Client</w:t>
            </w:r>
          </w:p>
        </w:tc>
        <w:tc>
          <w:tcPr>
            <w:tcW w:w="6237" w:type="dxa"/>
          </w:tcPr>
          <w:p w:rsidR="00424948" w:rsidRDefault="00424948" w:rsidP="0078602D">
            <w:pPr>
              <w:rPr>
                <w:rFonts w:ascii="Futura Lt BT" w:hAnsi="Futura Lt BT" w:cs="Tahoma"/>
              </w:rPr>
            </w:pPr>
            <w:r w:rsidRPr="00424948">
              <w:rPr>
                <w:rFonts w:ascii="Futura Lt BT" w:hAnsi="Futura Lt BT" w:cs="Tahoma"/>
              </w:rPr>
              <w:t>Oracle Database Server 12 - 64 bits</w:t>
            </w:r>
          </w:p>
        </w:tc>
      </w:tr>
      <w:tr w:rsidR="004D3E46" w:rsidRPr="00FE33EE" w:rsidTr="00C36C5E">
        <w:tc>
          <w:tcPr>
            <w:tcW w:w="4528" w:type="dxa"/>
            <w:vAlign w:val="center"/>
          </w:tcPr>
          <w:p w:rsidR="004D3E46" w:rsidRDefault="00413389" w:rsidP="00D71A42">
            <w:pPr>
              <w:jc w:val="center"/>
              <w:rPr>
                <w:rFonts w:ascii="Futura Lt BT" w:hAnsi="Futura Lt BT" w:cs="Tahoma"/>
              </w:rPr>
            </w:pPr>
            <w:r>
              <w:rPr>
                <w:rFonts w:ascii="Futura Lt BT" w:hAnsi="Futura Lt BT" w:cs="Tahoma"/>
              </w:rPr>
              <w:t>Oracle Client</w:t>
            </w:r>
          </w:p>
        </w:tc>
        <w:tc>
          <w:tcPr>
            <w:tcW w:w="6237" w:type="dxa"/>
          </w:tcPr>
          <w:p w:rsidR="004D3E46" w:rsidRPr="00424948" w:rsidRDefault="00413389" w:rsidP="00424948">
            <w:pPr>
              <w:rPr>
                <w:rFonts w:ascii="Futura Lt BT" w:hAnsi="Futura Lt BT" w:cs="Tahoma"/>
              </w:rPr>
            </w:pPr>
            <w:r w:rsidRPr="00424948">
              <w:rPr>
                <w:rFonts w:ascii="Futura Lt BT" w:hAnsi="Futura Lt BT" w:cs="Tahoma"/>
              </w:rPr>
              <w:t>12c –12.1.0.2.01,6</w:t>
            </w:r>
            <w:r w:rsidR="00424948" w:rsidRPr="00424948">
              <w:rPr>
                <w:rFonts w:ascii="Futura Lt BT" w:hAnsi="Futura Lt BT" w:cs="Tahoma"/>
              </w:rPr>
              <w:t>( Can be updated while installation )</w:t>
            </w:r>
          </w:p>
        </w:tc>
      </w:tr>
      <w:tr w:rsidR="004D3E46" w:rsidTr="00C36C5E">
        <w:tc>
          <w:tcPr>
            <w:tcW w:w="4528" w:type="dxa"/>
            <w:vAlign w:val="center"/>
          </w:tcPr>
          <w:p w:rsidR="004D3E46" w:rsidRDefault="00413389" w:rsidP="006F660D">
            <w:pPr>
              <w:jc w:val="center"/>
              <w:rPr>
                <w:rFonts w:ascii="Futura Lt BT" w:hAnsi="Futura Lt BT" w:cs="Tahoma"/>
              </w:rPr>
            </w:pPr>
            <w:r>
              <w:rPr>
                <w:rFonts w:ascii="Futura Lt BT" w:hAnsi="Futura Lt BT" w:cs="Tahoma"/>
              </w:rPr>
              <w:t>IIS</w:t>
            </w:r>
          </w:p>
        </w:tc>
        <w:tc>
          <w:tcPr>
            <w:tcW w:w="6237" w:type="dxa"/>
          </w:tcPr>
          <w:p w:rsidR="004D3E46" w:rsidRDefault="00413389" w:rsidP="007B0F5A">
            <w:pPr>
              <w:rPr>
                <w:rFonts w:ascii="Futura Lt BT" w:hAnsi="Futura Lt BT" w:cs="Tahoma"/>
              </w:rPr>
            </w:pPr>
            <w:r>
              <w:rPr>
                <w:rFonts w:ascii="Futura Lt BT" w:hAnsi="Futura Lt BT" w:cs="Tahoma"/>
              </w:rPr>
              <w:t>8.58</w:t>
            </w:r>
            <w:r w:rsidR="00424948" w:rsidRPr="00424948">
              <w:rPr>
                <w:rFonts w:ascii="Futura Lt BT" w:hAnsi="Futura Lt BT" w:cs="Tahoma"/>
              </w:rPr>
              <w:t>( Can be updated while installation )</w:t>
            </w:r>
          </w:p>
        </w:tc>
      </w:tr>
      <w:tr w:rsidR="004D3E46" w:rsidTr="00C36C5E">
        <w:tc>
          <w:tcPr>
            <w:tcW w:w="4528" w:type="dxa"/>
          </w:tcPr>
          <w:p w:rsidR="004D3E46" w:rsidRDefault="00413389" w:rsidP="00413389">
            <w:pPr>
              <w:jc w:val="center"/>
              <w:rPr>
                <w:rFonts w:ascii="Futura Lt BT" w:hAnsi="Futura Lt BT" w:cs="Tahoma"/>
              </w:rPr>
            </w:pPr>
            <w:r>
              <w:rPr>
                <w:rFonts w:ascii="Futura Lt BT" w:hAnsi="Futura Lt BT" w:cs="Tahoma"/>
              </w:rPr>
              <w:t>Java</w:t>
            </w:r>
          </w:p>
        </w:tc>
        <w:tc>
          <w:tcPr>
            <w:tcW w:w="6237" w:type="dxa"/>
          </w:tcPr>
          <w:p w:rsidR="004D3E46" w:rsidRDefault="00C36C5E" w:rsidP="007B0F5A">
            <w:pPr>
              <w:rPr>
                <w:rFonts w:ascii="Futura Lt BT" w:hAnsi="Futura Lt BT" w:cs="Tahoma"/>
              </w:rPr>
            </w:pPr>
            <w:r w:rsidRPr="00C36C5E">
              <w:rPr>
                <w:rFonts w:ascii="Futura Lt BT" w:hAnsi="Futura Lt BT" w:cs="Tahoma"/>
              </w:rPr>
              <w:t>jdk-8u92-windows-x64</w:t>
            </w:r>
            <w:r w:rsidR="00424948">
              <w:rPr>
                <w:rFonts w:ascii="Futura Lt BT" w:hAnsi="Futura Lt BT" w:cs="Tahoma"/>
              </w:rPr>
              <w:t xml:space="preserve"> </w:t>
            </w:r>
            <w:r w:rsidR="00424948" w:rsidRPr="00424948">
              <w:rPr>
                <w:rFonts w:ascii="Futura Lt BT" w:hAnsi="Futura Lt BT" w:cs="Tahoma"/>
              </w:rPr>
              <w:t>( Can be updated while installation )</w:t>
            </w:r>
          </w:p>
        </w:tc>
      </w:tr>
      <w:tr w:rsidR="00413389" w:rsidTr="00C36C5E">
        <w:tc>
          <w:tcPr>
            <w:tcW w:w="4528" w:type="dxa"/>
          </w:tcPr>
          <w:p w:rsidR="00413389" w:rsidRDefault="00413389" w:rsidP="006D6865">
            <w:pPr>
              <w:jc w:val="center"/>
              <w:rPr>
                <w:rFonts w:ascii="Futura Lt BT" w:hAnsi="Futura Lt BT" w:cs="Tahoma"/>
              </w:rPr>
            </w:pPr>
            <w:r>
              <w:rPr>
                <w:rFonts w:ascii="Futura Lt BT" w:hAnsi="Futura Lt BT" w:cs="Tahoma"/>
              </w:rPr>
              <w:t>Tomcat</w:t>
            </w:r>
          </w:p>
        </w:tc>
        <w:tc>
          <w:tcPr>
            <w:tcW w:w="6237" w:type="dxa"/>
          </w:tcPr>
          <w:p w:rsidR="00413389" w:rsidRDefault="00413389" w:rsidP="006D6865">
            <w:pPr>
              <w:rPr>
                <w:rFonts w:ascii="Futura Lt BT" w:hAnsi="Futura Lt BT" w:cs="Tahoma"/>
              </w:rPr>
            </w:pPr>
            <w:r w:rsidRPr="00413389">
              <w:rPr>
                <w:rFonts w:ascii="Futura Lt BT" w:hAnsi="Futura Lt BT" w:cs="Tahoma"/>
              </w:rPr>
              <w:t>8.0.33</w:t>
            </w:r>
            <w:r w:rsidR="00424948">
              <w:rPr>
                <w:rFonts w:ascii="Futura Lt BT" w:hAnsi="Futura Lt BT" w:cs="Tahoma"/>
              </w:rPr>
              <w:t xml:space="preserve"> </w:t>
            </w:r>
            <w:r w:rsidR="00424948" w:rsidRPr="00424948">
              <w:rPr>
                <w:rFonts w:ascii="Futura Lt BT" w:hAnsi="Futura Lt BT" w:cs="Tahoma"/>
              </w:rPr>
              <w:t>( Can be updated while installation )</w:t>
            </w:r>
          </w:p>
        </w:tc>
      </w:tr>
      <w:tr w:rsidR="00413389" w:rsidTr="00C36C5E">
        <w:tc>
          <w:tcPr>
            <w:tcW w:w="4528" w:type="dxa"/>
          </w:tcPr>
          <w:p w:rsidR="00413389" w:rsidRDefault="00413389" w:rsidP="00413389">
            <w:pPr>
              <w:jc w:val="center"/>
              <w:rPr>
                <w:rFonts w:ascii="Futura Lt BT" w:hAnsi="Futura Lt BT" w:cs="Tahoma"/>
              </w:rPr>
            </w:pPr>
            <w:r>
              <w:rPr>
                <w:rFonts w:ascii="Futura Lt BT" w:hAnsi="Futura Lt BT" w:cs="Tahoma"/>
              </w:rPr>
              <w:t>C</w:t>
            </w:r>
            <w:r w:rsidR="00424948">
              <w:rPr>
                <w:rFonts w:ascii="Futura Lt BT" w:hAnsi="Futura Lt BT" w:cs="Tahoma"/>
              </w:rPr>
              <w:t xml:space="preserve">ontent </w:t>
            </w:r>
            <w:r>
              <w:rPr>
                <w:rFonts w:ascii="Futura Lt BT" w:hAnsi="Futura Lt BT" w:cs="Tahoma"/>
              </w:rPr>
              <w:t>S</w:t>
            </w:r>
            <w:r w:rsidR="00424948">
              <w:rPr>
                <w:rFonts w:ascii="Futura Lt BT" w:hAnsi="Futura Lt BT" w:cs="Tahoma"/>
              </w:rPr>
              <w:t>erver</w:t>
            </w:r>
          </w:p>
        </w:tc>
        <w:tc>
          <w:tcPr>
            <w:tcW w:w="6237" w:type="dxa"/>
          </w:tcPr>
          <w:p w:rsidR="00413389" w:rsidRDefault="00424948" w:rsidP="006D6865">
            <w:pPr>
              <w:rPr>
                <w:rFonts w:ascii="Futura Lt BT" w:hAnsi="Futura Lt BT" w:cs="Tahoma"/>
              </w:rPr>
            </w:pPr>
            <w:r w:rsidRPr="00424948">
              <w:rPr>
                <w:rFonts w:ascii="Futura Lt BT" w:hAnsi="Futura Lt BT" w:cs="Tahoma"/>
              </w:rPr>
              <w:t>16.2.7 (2018-12)</w:t>
            </w:r>
          </w:p>
        </w:tc>
      </w:tr>
    </w:tbl>
    <w:p w:rsidR="007E7C61" w:rsidRDefault="007E7C61" w:rsidP="007B0F5A">
      <w:pPr>
        <w:rPr>
          <w:rFonts w:ascii="Futura Lt BT" w:hAnsi="Futura Lt BT" w:cs="Tahoma"/>
        </w:rPr>
      </w:pPr>
    </w:p>
    <w:p w:rsidR="00784610" w:rsidRDefault="00784610" w:rsidP="00784610">
      <w:pPr>
        <w:rPr>
          <w:rFonts w:ascii="Futura Lt BT" w:hAnsi="Futura Lt BT" w:cs="Tahoma"/>
        </w:rPr>
      </w:pPr>
    </w:p>
    <w:p w:rsidR="007B0F5A" w:rsidRDefault="007B0F5A" w:rsidP="007B0F5A">
      <w:pPr>
        <w:rPr>
          <w:rFonts w:ascii="Futura Lt BT" w:hAnsi="Futura Lt BT" w:cs="Tahoma"/>
        </w:rPr>
      </w:pPr>
    </w:p>
    <w:p w:rsidR="00FD678B" w:rsidRDefault="00FD678B" w:rsidP="007B0F5A">
      <w:pPr>
        <w:rPr>
          <w:rFonts w:ascii="Futura Lt BT" w:hAnsi="Futura Lt BT" w:cs="Tahoma"/>
        </w:rPr>
      </w:pPr>
    </w:p>
    <w:p w:rsidR="00541108" w:rsidRPr="00F60FD0" w:rsidRDefault="00541108" w:rsidP="00F60FD0">
      <w:pPr>
        <w:pStyle w:val="Heading1"/>
        <w:rPr>
          <w:rFonts w:ascii="Futura Lt BT" w:hAnsi="Futura Lt BT"/>
          <w:sz w:val="32"/>
        </w:rPr>
      </w:pPr>
      <w:bookmarkStart w:id="6" w:name="_Toc458517373"/>
      <w:r>
        <w:rPr>
          <w:rFonts w:ascii="Futura Lt BT" w:hAnsi="Futura Lt BT"/>
          <w:sz w:val="32"/>
        </w:rPr>
        <w:t>Pre-</w:t>
      </w:r>
      <w:bookmarkEnd w:id="6"/>
      <w:r w:rsidR="005A7073">
        <w:rPr>
          <w:rFonts w:ascii="Futura Lt BT" w:hAnsi="Futura Lt BT"/>
          <w:sz w:val="32"/>
        </w:rPr>
        <w:t>requisites</w:t>
      </w:r>
    </w:p>
    <w:p w:rsidR="00D13E64" w:rsidRDefault="00F60FD0" w:rsidP="007A3F48">
      <w:pPr>
        <w:spacing w:after="240"/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N/A</w:t>
      </w:r>
    </w:p>
    <w:p w:rsidR="00D13E64" w:rsidRDefault="00D13E64" w:rsidP="00D13E64">
      <w:pPr>
        <w:spacing w:after="240"/>
        <w:ind w:left="644"/>
        <w:rPr>
          <w:rFonts w:ascii="Futura Lt BT" w:hAnsi="Futura Lt BT"/>
          <w:sz w:val="22"/>
        </w:rPr>
      </w:pPr>
    </w:p>
    <w:p w:rsidR="00271470" w:rsidRPr="000B32B2" w:rsidRDefault="00154062" w:rsidP="00F6304D">
      <w:pPr>
        <w:pStyle w:val="Heading1"/>
        <w:rPr>
          <w:rFonts w:ascii="Futura Lt BT" w:hAnsi="Futura Lt BT"/>
          <w:sz w:val="32"/>
        </w:rPr>
      </w:pPr>
      <w:bookmarkStart w:id="7" w:name="_Toc458517374"/>
      <w:r>
        <w:rPr>
          <w:rFonts w:ascii="Futura Lt BT" w:hAnsi="Futura Lt BT"/>
          <w:sz w:val="32"/>
        </w:rPr>
        <w:t>CS</w:t>
      </w:r>
      <w:r w:rsidR="00AA2632">
        <w:rPr>
          <w:rFonts w:ascii="Futura Lt BT" w:hAnsi="Futura Lt BT"/>
          <w:sz w:val="32"/>
        </w:rPr>
        <w:t>16.2.7</w:t>
      </w:r>
      <w:r w:rsidR="00F405CB">
        <w:rPr>
          <w:rFonts w:ascii="Futura Lt BT" w:hAnsi="Futura Lt BT"/>
          <w:sz w:val="32"/>
        </w:rPr>
        <w:t xml:space="preserve"> </w:t>
      </w:r>
      <w:r>
        <w:rPr>
          <w:rFonts w:ascii="Futura Lt BT" w:hAnsi="Futura Lt BT"/>
          <w:sz w:val="32"/>
        </w:rPr>
        <w:t>Component</w:t>
      </w:r>
      <w:r w:rsidR="0069609B">
        <w:rPr>
          <w:rFonts w:ascii="Futura Lt BT" w:hAnsi="Futura Lt BT"/>
          <w:sz w:val="32"/>
        </w:rPr>
        <w:t xml:space="preserve"> I</w:t>
      </w:r>
      <w:r w:rsidR="00F60FD0">
        <w:rPr>
          <w:rFonts w:ascii="Futura Lt BT" w:hAnsi="Futura Lt BT"/>
          <w:sz w:val="32"/>
        </w:rPr>
        <w:t>nstallation</w:t>
      </w:r>
      <w:r w:rsidR="006070FB">
        <w:rPr>
          <w:rFonts w:ascii="Futura Lt BT" w:hAnsi="Futura Lt BT"/>
          <w:sz w:val="32"/>
        </w:rPr>
        <w:t>s</w:t>
      </w:r>
      <w:r w:rsidR="00F60FD0">
        <w:rPr>
          <w:rFonts w:ascii="Futura Lt BT" w:hAnsi="Futura Lt BT"/>
          <w:sz w:val="32"/>
        </w:rPr>
        <w:t>.</w:t>
      </w:r>
      <w:bookmarkEnd w:id="7"/>
    </w:p>
    <w:p w:rsidR="00955FCA" w:rsidRDefault="008109A0" w:rsidP="00167FD3">
      <w:pPr>
        <w:pStyle w:val="Heading2"/>
        <w:rPr>
          <w:rFonts w:ascii="Futura Lt BT" w:hAnsi="Futura Lt BT"/>
          <w:sz w:val="22"/>
        </w:rPr>
      </w:pPr>
      <w:bookmarkStart w:id="8" w:name="_Toc458517375"/>
      <w:r>
        <w:rPr>
          <w:rFonts w:ascii="Futura Lt BT" w:hAnsi="Futura Lt BT"/>
          <w:sz w:val="22"/>
        </w:rPr>
        <w:t>Oracle 12</w:t>
      </w:r>
      <w:r w:rsidR="00154062">
        <w:rPr>
          <w:rFonts w:ascii="Futura Lt BT" w:hAnsi="Futura Lt BT"/>
          <w:sz w:val="22"/>
        </w:rPr>
        <w:t xml:space="preserve">c Client </w:t>
      </w:r>
      <w:r w:rsidR="00F60FD0">
        <w:rPr>
          <w:rFonts w:ascii="Futura Lt BT" w:hAnsi="Futura Lt BT"/>
          <w:sz w:val="22"/>
        </w:rPr>
        <w:t>Installation</w:t>
      </w:r>
      <w:bookmarkEnd w:id="8"/>
    </w:p>
    <w:p w:rsidR="00A132FE" w:rsidRPr="00A132FE" w:rsidRDefault="00A132FE" w:rsidP="00A132FE">
      <w:pPr>
        <w:rPr>
          <w:rFonts w:ascii="Futura Lt BT" w:hAnsi="Futura Lt BT"/>
          <w:sz w:val="22"/>
        </w:rPr>
      </w:pPr>
    </w:p>
    <w:p w:rsidR="00A132FE" w:rsidRPr="005C5160" w:rsidRDefault="00A132FE" w:rsidP="00A132FE">
      <w:pPr>
        <w:pStyle w:val="ListParagraph"/>
        <w:numPr>
          <w:ilvl w:val="0"/>
          <w:numId w:val="42"/>
        </w:numPr>
        <w:rPr>
          <w:rFonts w:ascii="Futura Lt BT" w:hAnsi="Futura Lt BT"/>
          <w:sz w:val="22"/>
        </w:rPr>
      </w:pPr>
      <w:r w:rsidRPr="005C5160">
        <w:rPr>
          <w:rFonts w:ascii="Futura Lt BT" w:hAnsi="Futura Lt BT"/>
          <w:sz w:val="22"/>
        </w:rPr>
        <w:t xml:space="preserve">Create the following folder structure </w:t>
      </w:r>
    </w:p>
    <w:p w:rsidR="00A132FE" w:rsidRPr="00A132FE" w:rsidRDefault="00A132FE" w:rsidP="00A132FE">
      <w:pPr>
        <w:ind w:left="360"/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</w:t>
      </w:r>
      <w:r w:rsidRPr="00A132FE">
        <w:rPr>
          <w:rFonts w:ascii="Futura Lt BT" w:hAnsi="Futura Lt BT"/>
          <w:sz w:val="22"/>
        </w:rPr>
        <w:t xml:space="preserve">  “D:\apps\oracle\”</w:t>
      </w:r>
    </w:p>
    <w:p w:rsidR="00A132FE" w:rsidRDefault="00A132FE" w:rsidP="00A132FE">
      <w:pPr>
        <w:rPr>
          <w:rFonts w:ascii="Futura Lt BT" w:hAnsi="Futura Lt BT"/>
          <w:sz w:val="22"/>
        </w:rPr>
      </w:pPr>
    </w:p>
    <w:p w:rsidR="00A132FE" w:rsidRDefault="00A132FE" w:rsidP="00A132FE">
      <w:pPr>
        <w:rPr>
          <w:rFonts w:ascii="Futura Lt BT" w:hAnsi="Futura Lt BT"/>
          <w:sz w:val="22"/>
        </w:rPr>
      </w:pPr>
    </w:p>
    <w:p w:rsidR="00A132FE" w:rsidRPr="005C5160" w:rsidRDefault="00A132FE" w:rsidP="00A132FE">
      <w:pPr>
        <w:pStyle w:val="ListParagraph"/>
        <w:numPr>
          <w:ilvl w:val="0"/>
          <w:numId w:val="42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Copy the oracle client</w:t>
      </w:r>
      <w:r w:rsidRPr="005C5160">
        <w:rPr>
          <w:rFonts w:ascii="Futura Lt BT" w:hAnsi="Futura Lt BT"/>
          <w:sz w:val="22"/>
        </w:rPr>
        <w:t xml:space="preserve"> installer from the source location </w:t>
      </w:r>
    </w:p>
    <w:p w:rsidR="00A132FE" w:rsidRPr="000C7A4A" w:rsidRDefault="0078602D" w:rsidP="0078602D">
      <w:pPr>
        <w:ind w:left="720"/>
        <w:rPr>
          <w:rStyle w:val="Hyperlink"/>
          <w:b/>
        </w:rPr>
      </w:pPr>
      <w:r w:rsidRPr="000C7A4A">
        <w:rPr>
          <w:rStyle w:val="Hyperlink"/>
          <w:b/>
        </w:rPr>
        <w:t>To be confirmed</w:t>
      </w:r>
      <w:r w:rsidR="000C7A4A" w:rsidRPr="000C7A4A">
        <w:rPr>
          <w:rStyle w:val="Hyperlink"/>
          <w:b/>
        </w:rPr>
        <w:t xml:space="preserve"> the Location</w:t>
      </w:r>
    </w:p>
    <w:p w:rsidR="0078602D" w:rsidRDefault="0078602D" w:rsidP="0078602D">
      <w:pPr>
        <w:ind w:left="720"/>
      </w:pPr>
    </w:p>
    <w:p w:rsidR="00A132FE" w:rsidRDefault="00A132FE" w:rsidP="00A132FE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 To the newly created structure: “D:\apps\oracle”</w:t>
      </w:r>
    </w:p>
    <w:p w:rsidR="00A132FE" w:rsidRDefault="00A132FE" w:rsidP="00A132FE">
      <w:pPr>
        <w:rPr>
          <w:rFonts w:ascii="Futura Lt BT" w:hAnsi="Futura Lt BT"/>
          <w:sz w:val="22"/>
        </w:rPr>
      </w:pPr>
    </w:p>
    <w:p w:rsidR="00A132FE" w:rsidRPr="005C5160" w:rsidRDefault="00A132FE" w:rsidP="00A132FE">
      <w:pPr>
        <w:pStyle w:val="ListParagraph"/>
        <w:numPr>
          <w:ilvl w:val="0"/>
          <w:numId w:val="42"/>
        </w:numPr>
        <w:rPr>
          <w:rFonts w:ascii="Futura Lt BT" w:hAnsi="Futura Lt BT"/>
          <w:sz w:val="22"/>
        </w:rPr>
      </w:pPr>
      <w:r w:rsidRPr="005C5160">
        <w:rPr>
          <w:rFonts w:ascii="Futura Lt BT" w:hAnsi="Futura Lt BT"/>
          <w:sz w:val="22"/>
        </w:rPr>
        <w:t xml:space="preserve">Run </w:t>
      </w:r>
      <w:r>
        <w:rPr>
          <w:rFonts w:ascii="Futura Lt BT" w:hAnsi="Futura Lt BT"/>
          <w:sz w:val="22"/>
        </w:rPr>
        <w:t>the oracle client</w:t>
      </w:r>
      <w:r w:rsidRPr="005C5160">
        <w:rPr>
          <w:rFonts w:ascii="Futura Lt BT" w:hAnsi="Futura Lt BT"/>
          <w:sz w:val="22"/>
        </w:rPr>
        <w:t xml:space="preserve"> installer and insure that the application is installing on “</w:t>
      </w:r>
      <w:r>
        <w:rPr>
          <w:rFonts w:ascii="Futura Lt BT" w:hAnsi="Futura Lt BT"/>
          <w:sz w:val="22"/>
        </w:rPr>
        <w:t>D:\apps\oracle</w:t>
      </w:r>
      <w:r w:rsidRPr="005C5160">
        <w:rPr>
          <w:rFonts w:ascii="Futura Lt BT" w:hAnsi="Futura Lt BT"/>
          <w:sz w:val="22"/>
        </w:rPr>
        <w:t>”</w:t>
      </w:r>
    </w:p>
    <w:p w:rsidR="00A132FE" w:rsidRPr="00A132FE" w:rsidRDefault="00A132FE" w:rsidP="00A132FE">
      <w:pPr>
        <w:pStyle w:val="ListParagraph"/>
        <w:rPr>
          <w:rFonts w:ascii="Futura Lt BT" w:hAnsi="Futura Lt BT"/>
          <w:sz w:val="22"/>
        </w:rPr>
      </w:pPr>
    </w:p>
    <w:p w:rsidR="00F60FD0" w:rsidRDefault="00F60FD0" w:rsidP="00F6304D">
      <w:pPr>
        <w:rPr>
          <w:rFonts w:ascii="Futura Lt BT" w:hAnsi="Futura Lt BT"/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4537"/>
        <w:gridCol w:w="3595"/>
      </w:tblGrid>
      <w:tr w:rsidR="001B67E1" w:rsidTr="006D6865">
        <w:tc>
          <w:tcPr>
            <w:tcW w:w="2544" w:type="dxa"/>
            <w:shd w:val="clear" w:color="auto" w:fill="F2F2F2" w:themeFill="background1" w:themeFillShade="F2"/>
          </w:tcPr>
          <w:p w:rsidR="001B67E1" w:rsidRPr="00271470" w:rsidRDefault="001B67E1" w:rsidP="006D6865">
            <w:pPr>
              <w:rPr>
                <w:rFonts w:ascii="Futura Lt BT" w:hAnsi="Futura Lt BT"/>
                <w:b/>
                <w:sz w:val="22"/>
              </w:rPr>
            </w:pPr>
            <w:r w:rsidRPr="00271470">
              <w:rPr>
                <w:rFonts w:ascii="Futura Lt BT" w:hAnsi="Futura Lt BT"/>
                <w:b/>
                <w:sz w:val="22"/>
              </w:rPr>
              <w:t xml:space="preserve">Environment </w:t>
            </w:r>
          </w:p>
        </w:tc>
        <w:tc>
          <w:tcPr>
            <w:tcW w:w="4436" w:type="dxa"/>
            <w:shd w:val="clear" w:color="auto" w:fill="F2F2F2" w:themeFill="background1" w:themeFillShade="F2"/>
          </w:tcPr>
          <w:p w:rsidR="001B67E1" w:rsidRPr="00271470" w:rsidRDefault="001B67E1" w:rsidP="006D6865">
            <w:pPr>
              <w:rPr>
                <w:rFonts w:ascii="Futura Lt BT" w:hAnsi="Futura Lt BT"/>
                <w:b/>
                <w:sz w:val="22"/>
              </w:rPr>
            </w:pPr>
            <w:r>
              <w:rPr>
                <w:rFonts w:ascii="Futura Lt BT" w:hAnsi="Futura Lt BT"/>
                <w:b/>
                <w:sz w:val="22"/>
              </w:rPr>
              <w:t>Value</w:t>
            </w:r>
          </w:p>
        </w:tc>
        <w:tc>
          <w:tcPr>
            <w:tcW w:w="4252" w:type="dxa"/>
            <w:shd w:val="clear" w:color="auto" w:fill="F2F2F2" w:themeFill="background1" w:themeFillShade="F2"/>
          </w:tcPr>
          <w:p w:rsidR="001B67E1" w:rsidRPr="00271470" w:rsidRDefault="001B67E1" w:rsidP="006D6865">
            <w:pPr>
              <w:rPr>
                <w:rFonts w:ascii="Futura Lt BT" w:hAnsi="Futura Lt BT"/>
                <w:b/>
                <w:sz w:val="22"/>
              </w:rPr>
            </w:pPr>
            <w:r w:rsidRPr="00271470">
              <w:rPr>
                <w:rFonts w:ascii="Futura Lt BT" w:hAnsi="Futura Lt BT"/>
                <w:b/>
                <w:sz w:val="22"/>
              </w:rPr>
              <w:t>Description</w:t>
            </w:r>
          </w:p>
        </w:tc>
      </w:tr>
      <w:tr w:rsidR="001B67E1" w:rsidTr="006D6865">
        <w:tc>
          <w:tcPr>
            <w:tcW w:w="2544" w:type="dxa"/>
          </w:tcPr>
          <w:p w:rsidR="001B67E1" w:rsidRPr="00271470" w:rsidRDefault="001B67E1" w:rsidP="006D686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ORACLE_HOME </w:t>
            </w:r>
          </w:p>
        </w:tc>
        <w:tc>
          <w:tcPr>
            <w:tcW w:w="4436" w:type="dxa"/>
          </w:tcPr>
          <w:p w:rsidR="001B67E1" w:rsidRPr="00334901" w:rsidRDefault="001B67E1" w:rsidP="006D6865">
            <w:pPr>
              <w:rPr>
                <w:rFonts w:ascii="Courier New" w:hAnsi="Courier New" w:cs="Courier New"/>
                <w:lang w:val="fr-BE"/>
              </w:rPr>
            </w:pPr>
            <w:r w:rsidRPr="00334901">
              <w:rPr>
                <w:rFonts w:ascii="Courier New" w:hAnsi="Courier New" w:cs="Courier New"/>
                <w:lang w:val="fr-BE"/>
              </w:rPr>
              <w:t>D:\apps\oracle\product\12.1.0\client</w:t>
            </w:r>
          </w:p>
        </w:tc>
        <w:tc>
          <w:tcPr>
            <w:tcW w:w="4252" w:type="dxa"/>
          </w:tcPr>
          <w:p w:rsidR="001B67E1" w:rsidRPr="00271470" w:rsidRDefault="001B67E1" w:rsidP="006D686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Oracle client 12c home</w:t>
            </w:r>
          </w:p>
        </w:tc>
      </w:tr>
      <w:tr w:rsidR="001B67E1" w:rsidRPr="00271470" w:rsidTr="006D6865">
        <w:tc>
          <w:tcPr>
            <w:tcW w:w="2544" w:type="dxa"/>
          </w:tcPr>
          <w:p w:rsidR="001B67E1" w:rsidRPr="00271470" w:rsidRDefault="001B67E1" w:rsidP="006D686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 xml:space="preserve">ORACLE Base </w:t>
            </w:r>
          </w:p>
        </w:tc>
        <w:tc>
          <w:tcPr>
            <w:tcW w:w="4436" w:type="dxa"/>
          </w:tcPr>
          <w:p w:rsidR="001B67E1" w:rsidRPr="00271470" w:rsidRDefault="001B67E1" w:rsidP="006D686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D:\apps\oracle\</w:t>
            </w:r>
          </w:p>
        </w:tc>
        <w:tc>
          <w:tcPr>
            <w:tcW w:w="4252" w:type="dxa"/>
          </w:tcPr>
          <w:p w:rsidR="001B67E1" w:rsidRPr="00271470" w:rsidRDefault="001B67E1" w:rsidP="006D686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Oracle client 12c home</w:t>
            </w:r>
          </w:p>
        </w:tc>
      </w:tr>
      <w:tr w:rsidR="001B67E1" w:rsidRPr="00271470" w:rsidTr="006D6865">
        <w:tc>
          <w:tcPr>
            <w:tcW w:w="2544" w:type="dxa"/>
          </w:tcPr>
          <w:p w:rsidR="001B67E1" w:rsidRPr="00271470" w:rsidRDefault="001B67E1" w:rsidP="006D686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Software location </w:t>
            </w:r>
          </w:p>
        </w:tc>
        <w:tc>
          <w:tcPr>
            <w:tcW w:w="4436" w:type="dxa"/>
          </w:tcPr>
          <w:p w:rsidR="001B67E1" w:rsidRPr="00334901" w:rsidRDefault="001B67E1" w:rsidP="006D6865">
            <w:pPr>
              <w:rPr>
                <w:rFonts w:ascii="Courier New" w:hAnsi="Courier New" w:cs="Courier New"/>
                <w:lang w:val="fr-BE"/>
              </w:rPr>
            </w:pPr>
            <w:r w:rsidRPr="00334901">
              <w:rPr>
                <w:rFonts w:ascii="Courier New" w:hAnsi="Courier New" w:cs="Courier New"/>
                <w:lang w:val="fr-BE"/>
              </w:rPr>
              <w:t>D:\apps\oracle\product\12.1.0\client</w:t>
            </w:r>
          </w:p>
        </w:tc>
        <w:tc>
          <w:tcPr>
            <w:tcW w:w="4252" w:type="dxa"/>
          </w:tcPr>
          <w:p w:rsidR="001B67E1" w:rsidRPr="00271470" w:rsidRDefault="001B67E1" w:rsidP="006D6865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Oracle client 12c home</w:t>
            </w:r>
          </w:p>
        </w:tc>
      </w:tr>
    </w:tbl>
    <w:p w:rsidR="001B67E1" w:rsidRDefault="001B67E1" w:rsidP="00F6304D">
      <w:pPr>
        <w:rPr>
          <w:rFonts w:ascii="Futura Lt BT" w:hAnsi="Futura Lt BT"/>
          <w:sz w:val="22"/>
        </w:rPr>
      </w:pPr>
    </w:p>
    <w:p w:rsidR="00F851B1" w:rsidRDefault="00F851B1" w:rsidP="00F6304D">
      <w:pPr>
        <w:rPr>
          <w:rFonts w:ascii="Futura Lt BT" w:hAnsi="Futura Lt BT"/>
          <w:sz w:val="22"/>
        </w:rPr>
      </w:pPr>
    </w:p>
    <w:p w:rsidR="00F851B1" w:rsidRDefault="00F851B1" w:rsidP="00F851B1">
      <w:r>
        <w:rPr>
          <w:noProof/>
          <w:lang w:eastAsia="en-GB"/>
        </w:rPr>
        <w:drawing>
          <wp:inline distT="0" distB="0" distL="0" distR="0" wp14:anchorId="7A050722" wp14:editId="2DEFACD9">
            <wp:extent cx="4705350" cy="35321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911" cy="353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EC" w:rsidRDefault="00666BEC" w:rsidP="00F851B1"/>
    <w:p w:rsidR="00F851B1" w:rsidRDefault="00F851B1" w:rsidP="00F851B1">
      <w:r>
        <w:rPr>
          <w:noProof/>
          <w:lang w:eastAsia="en-GB"/>
        </w:rPr>
        <w:drawing>
          <wp:inline distT="0" distB="0" distL="0" distR="0" wp14:anchorId="5EC6C04B" wp14:editId="09CBF7AF">
            <wp:extent cx="4857750" cy="36787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9361" cy="367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B1" w:rsidRDefault="00F851B1" w:rsidP="00F851B1">
      <w:r>
        <w:lastRenderedPageBreak/>
        <w:br/>
      </w:r>
      <w:r>
        <w:rPr>
          <w:noProof/>
          <w:lang w:eastAsia="en-GB"/>
        </w:rPr>
        <w:drawing>
          <wp:inline distT="0" distB="0" distL="0" distR="0" wp14:anchorId="70E9A068" wp14:editId="4DBB9996">
            <wp:extent cx="4860327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032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eastAsia="en-GB"/>
        </w:rPr>
        <w:drawing>
          <wp:inline distT="0" distB="0" distL="0" distR="0" wp14:anchorId="30FFE73C" wp14:editId="6456B72C">
            <wp:extent cx="5745480" cy="4302125"/>
            <wp:effectExtent l="0" t="0" r="762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B1" w:rsidRDefault="00F851B1" w:rsidP="00F851B1"/>
    <w:p w:rsidR="00F851B1" w:rsidRDefault="00F851B1" w:rsidP="00F851B1">
      <w:r>
        <w:rPr>
          <w:noProof/>
          <w:lang w:eastAsia="en-GB"/>
        </w:rPr>
        <w:lastRenderedPageBreak/>
        <w:drawing>
          <wp:inline distT="0" distB="0" distL="0" distR="0" wp14:anchorId="6DBDECAC" wp14:editId="2A2D6C96">
            <wp:extent cx="4861429" cy="3638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6459" cy="36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B1" w:rsidRDefault="00F851B1" w:rsidP="00F851B1"/>
    <w:p w:rsidR="00F851B1" w:rsidRDefault="00F851B1" w:rsidP="00F851B1"/>
    <w:p w:rsidR="00F851B1" w:rsidRDefault="00F851B1" w:rsidP="00F851B1"/>
    <w:p w:rsidR="00F851B1" w:rsidRPr="00A132FE" w:rsidRDefault="00F851B1" w:rsidP="00A132FE">
      <w:pPr>
        <w:pStyle w:val="ListParagraph"/>
        <w:numPr>
          <w:ilvl w:val="0"/>
          <w:numId w:val="42"/>
        </w:numPr>
        <w:rPr>
          <w:rFonts w:ascii="Futura Lt BT" w:hAnsi="Futura Lt BT"/>
          <w:sz w:val="22"/>
          <w:szCs w:val="22"/>
        </w:rPr>
      </w:pPr>
      <w:r w:rsidRPr="00A132FE">
        <w:rPr>
          <w:rFonts w:ascii="Futura Lt BT" w:hAnsi="Futura Lt BT"/>
          <w:sz w:val="22"/>
          <w:szCs w:val="22"/>
        </w:rPr>
        <w:t xml:space="preserve">Set </w:t>
      </w:r>
      <w:r w:rsidR="00603F77" w:rsidRPr="00A132FE">
        <w:rPr>
          <w:rFonts w:ascii="Futura Lt BT" w:hAnsi="Futura Lt BT"/>
          <w:sz w:val="22"/>
          <w:szCs w:val="22"/>
        </w:rPr>
        <w:t xml:space="preserve">up the </w:t>
      </w:r>
      <w:r w:rsidRPr="00A132FE">
        <w:rPr>
          <w:rFonts w:ascii="Futura Lt BT" w:hAnsi="Futura Lt BT"/>
          <w:sz w:val="22"/>
          <w:szCs w:val="22"/>
        </w:rPr>
        <w:t>oracle environment variable as below ORA_HOME=”D:\apps\Oracle\product\12.1.0\client”</w:t>
      </w:r>
    </w:p>
    <w:p w:rsidR="00F851B1" w:rsidRDefault="00F851B1" w:rsidP="00F851B1"/>
    <w:p w:rsidR="00F851B1" w:rsidRDefault="00F851B1" w:rsidP="00F851B1">
      <w:r>
        <w:rPr>
          <w:noProof/>
          <w:lang w:eastAsia="en-GB"/>
        </w:rPr>
        <w:drawing>
          <wp:inline distT="0" distB="0" distL="0" distR="0" wp14:anchorId="2BAB71C3" wp14:editId="6B381350">
            <wp:extent cx="5473109" cy="4057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5558" cy="405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B1" w:rsidRDefault="00F851B1" w:rsidP="00F851B1"/>
    <w:p w:rsidR="00F851B1" w:rsidRDefault="00F851B1" w:rsidP="00F6304D">
      <w:pPr>
        <w:rPr>
          <w:rFonts w:ascii="Futura Lt BT" w:hAnsi="Futura Lt BT"/>
          <w:sz w:val="22"/>
        </w:rPr>
      </w:pPr>
    </w:p>
    <w:p w:rsidR="00E76700" w:rsidRDefault="00E76700" w:rsidP="00F6304D">
      <w:pPr>
        <w:rPr>
          <w:rFonts w:ascii="Futura Lt BT" w:hAnsi="Futura Lt BT"/>
          <w:sz w:val="22"/>
        </w:rPr>
      </w:pPr>
    </w:p>
    <w:p w:rsidR="00845841" w:rsidRPr="00A132FE" w:rsidRDefault="002A2531" w:rsidP="00A132FE">
      <w:pPr>
        <w:pStyle w:val="ListParagraph"/>
        <w:numPr>
          <w:ilvl w:val="0"/>
          <w:numId w:val="42"/>
        </w:numPr>
        <w:rPr>
          <w:rFonts w:ascii="Futura Lt BT" w:hAnsi="Futura Lt BT"/>
          <w:sz w:val="22"/>
          <w:szCs w:val="22"/>
        </w:rPr>
      </w:pPr>
      <w:r w:rsidRPr="00A132FE">
        <w:rPr>
          <w:rFonts w:ascii="Futura Lt BT" w:hAnsi="Futura Lt BT"/>
          <w:sz w:val="22"/>
          <w:szCs w:val="22"/>
        </w:rPr>
        <w:t>Access the registry “HKEY_LOCAL_MACHINE\SOFTWARE\ORACLE\KEY_OraClient12Home1” and s</w:t>
      </w:r>
      <w:r w:rsidR="00845841" w:rsidRPr="00A132FE">
        <w:rPr>
          <w:rFonts w:ascii="Futura Lt BT" w:hAnsi="Futura Lt BT"/>
          <w:sz w:val="22"/>
          <w:szCs w:val="22"/>
        </w:rPr>
        <w:t xml:space="preserve">et up the oracle client NLS </w:t>
      </w:r>
      <w:r w:rsidRPr="00A132FE">
        <w:rPr>
          <w:rFonts w:ascii="Futura Lt BT" w:hAnsi="Futura Lt BT"/>
          <w:sz w:val="22"/>
          <w:szCs w:val="22"/>
        </w:rPr>
        <w:t>parameter as below:</w:t>
      </w:r>
    </w:p>
    <w:p w:rsidR="002A2531" w:rsidRDefault="002A2531" w:rsidP="00845841">
      <w:pPr>
        <w:rPr>
          <w:rFonts w:ascii="Futura Lt BT" w:hAnsi="Futura Lt BT"/>
          <w:sz w:val="22"/>
          <w:szCs w:val="22"/>
        </w:rPr>
      </w:pPr>
    </w:p>
    <w:p w:rsidR="002A2531" w:rsidRDefault="002A2531" w:rsidP="00845841">
      <w:pPr>
        <w:rPr>
          <w:rFonts w:ascii="Futura Lt BT" w:hAnsi="Futura Lt BT"/>
          <w:sz w:val="22"/>
          <w:szCs w:val="22"/>
        </w:rPr>
      </w:pPr>
      <w:r>
        <w:rPr>
          <w:noProof/>
          <w:lang w:eastAsia="en-GB"/>
        </w:rPr>
        <w:drawing>
          <wp:inline distT="0" distB="0" distL="0" distR="0" wp14:anchorId="6149DD38" wp14:editId="69B8A29B">
            <wp:extent cx="4051004" cy="4250103"/>
            <wp:effectExtent l="0" t="0" r="6985" b="0"/>
            <wp:docPr id="15" name="Picture 15" descr="cid:image002.png@01D19F0C.843B7C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2.png@01D19F0C.843B7C90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023" cy="425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531" w:rsidRDefault="002A2531" w:rsidP="00845841">
      <w:pPr>
        <w:rPr>
          <w:rFonts w:ascii="Futura Lt BT" w:hAnsi="Futura Lt BT"/>
          <w:sz w:val="22"/>
          <w:szCs w:val="22"/>
        </w:rPr>
      </w:pPr>
    </w:p>
    <w:p w:rsidR="00845841" w:rsidRPr="00666BEC" w:rsidRDefault="00845841" w:rsidP="00845841">
      <w:pPr>
        <w:rPr>
          <w:rFonts w:ascii="Futura Lt BT" w:hAnsi="Futura Lt BT"/>
          <w:sz w:val="22"/>
          <w:szCs w:val="22"/>
        </w:rPr>
      </w:pPr>
    </w:p>
    <w:p w:rsidR="00490989" w:rsidRDefault="00490989" w:rsidP="00490989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Add the designated TNS port (see ORA_ADMIN\</w:t>
      </w:r>
      <w:proofErr w:type="spellStart"/>
      <w:r>
        <w:rPr>
          <w:rFonts w:ascii="Futura Lt BT" w:hAnsi="Futura Lt BT"/>
          <w:sz w:val="22"/>
        </w:rPr>
        <w:t>tnsname.ora</w:t>
      </w:r>
      <w:proofErr w:type="spellEnd"/>
      <w:r>
        <w:rPr>
          <w:rFonts w:ascii="Futura Lt BT" w:hAnsi="Futura Lt BT"/>
          <w:sz w:val="22"/>
        </w:rPr>
        <w:t>)</w:t>
      </w:r>
      <w:r w:rsidR="00EE7023">
        <w:rPr>
          <w:rFonts w:ascii="Futura Lt BT" w:hAnsi="Futura Lt BT"/>
          <w:sz w:val="22"/>
        </w:rPr>
        <w:t xml:space="preserve"> </w:t>
      </w:r>
      <w:r>
        <w:rPr>
          <w:rFonts w:ascii="Futura Lt BT" w:hAnsi="Futura Lt BT"/>
          <w:sz w:val="22"/>
        </w:rPr>
        <w:t xml:space="preserve">to the </w:t>
      </w:r>
      <w:proofErr w:type="spellStart"/>
      <w:r>
        <w:rPr>
          <w:rFonts w:ascii="Futura Lt BT" w:hAnsi="Futura Lt BT"/>
          <w:sz w:val="22"/>
        </w:rPr>
        <w:t>OTCS_Inbound</w:t>
      </w:r>
      <w:proofErr w:type="spellEnd"/>
      <w:r>
        <w:rPr>
          <w:rFonts w:ascii="Futura Lt BT" w:hAnsi="Futura Lt BT"/>
          <w:sz w:val="22"/>
        </w:rPr>
        <w:t xml:space="preserve"> and </w:t>
      </w:r>
      <w:proofErr w:type="spellStart"/>
      <w:r>
        <w:rPr>
          <w:rFonts w:ascii="Futura Lt BT" w:hAnsi="Futura Lt BT"/>
          <w:sz w:val="22"/>
        </w:rPr>
        <w:t>OTCS_Outbound</w:t>
      </w:r>
      <w:proofErr w:type="spellEnd"/>
      <w:r>
        <w:rPr>
          <w:rFonts w:ascii="Futura Lt BT" w:hAnsi="Futura Lt BT"/>
          <w:sz w:val="22"/>
        </w:rPr>
        <w:t xml:space="preserve"> firewall rules</w:t>
      </w:r>
    </w:p>
    <w:p w:rsidR="00C76BF2" w:rsidRDefault="00C76BF2" w:rsidP="00377447">
      <w:pPr>
        <w:rPr>
          <w:rFonts w:ascii="Futura Lt BT" w:hAnsi="Futura Lt BT"/>
          <w:sz w:val="22"/>
        </w:rPr>
      </w:pPr>
    </w:p>
    <w:p w:rsidR="00EA45D1" w:rsidRDefault="003037A4" w:rsidP="00167FD3">
      <w:pPr>
        <w:pStyle w:val="Heading2"/>
        <w:rPr>
          <w:rFonts w:ascii="Futura Lt BT" w:hAnsi="Futura Lt BT"/>
          <w:sz w:val="22"/>
        </w:rPr>
      </w:pPr>
      <w:bookmarkStart w:id="9" w:name="_Toc458517376"/>
      <w:r>
        <w:rPr>
          <w:rFonts w:ascii="Futura Lt BT" w:hAnsi="Futura Lt BT"/>
          <w:sz w:val="22"/>
        </w:rPr>
        <w:t>IIS 8.5</w:t>
      </w:r>
      <w:r w:rsidR="00802983" w:rsidRPr="00802983">
        <w:rPr>
          <w:rFonts w:ascii="Futura Lt BT" w:hAnsi="Futura Lt BT"/>
          <w:sz w:val="22"/>
        </w:rPr>
        <w:t xml:space="preserve"> </w:t>
      </w:r>
      <w:r w:rsidR="00802983">
        <w:rPr>
          <w:rFonts w:ascii="Futura Lt BT" w:hAnsi="Futura Lt BT"/>
          <w:sz w:val="22"/>
        </w:rPr>
        <w:t>Installation</w:t>
      </w:r>
      <w:bookmarkEnd w:id="9"/>
    </w:p>
    <w:p w:rsidR="00C76BF2" w:rsidRDefault="00C76BF2" w:rsidP="00377447">
      <w:pPr>
        <w:rPr>
          <w:rFonts w:ascii="Futura Lt BT" w:hAnsi="Futura Lt BT"/>
          <w:sz w:val="22"/>
        </w:rPr>
      </w:pPr>
    </w:p>
    <w:p w:rsidR="003037A4" w:rsidRDefault="003037A4" w:rsidP="005C5160">
      <w:pPr>
        <w:pStyle w:val="ListParagraph"/>
        <w:numPr>
          <w:ilvl w:val="0"/>
          <w:numId w:val="43"/>
        </w:numPr>
        <w:rPr>
          <w:rFonts w:ascii="Futura Lt BT" w:hAnsi="Futura Lt BT"/>
          <w:sz w:val="22"/>
        </w:rPr>
      </w:pPr>
      <w:r w:rsidRPr="005C5160">
        <w:rPr>
          <w:rFonts w:ascii="Futura Lt BT" w:hAnsi="Futura Lt BT"/>
          <w:sz w:val="22"/>
        </w:rPr>
        <w:t xml:space="preserve">Raise </w:t>
      </w:r>
      <w:r w:rsidR="00B90135">
        <w:rPr>
          <w:rFonts w:ascii="Futura Lt BT" w:hAnsi="Futura Lt BT"/>
          <w:sz w:val="22"/>
        </w:rPr>
        <w:t>a CR with</w:t>
      </w:r>
      <w:r w:rsidR="00DC08E8" w:rsidRPr="005C5160">
        <w:rPr>
          <w:rFonts w:ascii="Futura Lt BT" w:hAnsi="Futura Lt BT"/>
          <w:sz w:val="22"/>
        </w:rPr>
        <w:t xml:space="preserve"> the W</w:t>
      </w:r>
      <w:r w:rsidRPr="005C5160">
        <w:rPr>
          <w:rFonts w:ascii="Futura Lt BT" w:hAnsi="Futura Lt BT"/>
          <w:sz w:val="22"/>
        </w:rPr>
        <w:t>intel team to install the IIS with .net 3.5 and 4.5</w:t>
      </w:r>
      <w:r w:rsidR="00793F4C">
        <w:rPr>
          <w:rFonts w:ascii="Futura Lt BT" w:hAnsi="Futura Lt BT"/>
          <w:sz w:val="22"/>
        </w:rPr>
        <w:t xml:space="preserve"> </w:t>
      </w:r>
    </w:p>
    <w:p w:rsidR="00793F4C" w:rsidRPr="00793F4C" w:rsidRDefault="00793F4C" w:rsidP="00793F4C">
      <w:pPr>
        <w:pStyle w:val="ListParagraph"/>
        <w:numPr>
          <w:ilvl w:val="0"/>
          <w:numId w:val="43"/>
        </w:numPr>
      </w:pPr>
      <w:r>
        <w:t>DISM /Online /Enable-Feature /FeatureName:NetFx3 /All /</w:t>
      </w:r>
      <w:proofErr w:type="spellStart"/>
      <w:r>
        <w:t>LimitAccess</w:t>
      </w:r>
      <w:proofErr w:type="spellEnd"/>
      <w:r>
        <w:t xml:space="preserve"> /Source:\\beilux.eib.org\</w:t>
      </w:r>
      <w:proofErr w:type="spellStart"/>
      <w:r>
        <w:t>dsl</w:t>
      </w:r>
      <w:proofErr w:type="spellEnd"/>
      <w:r>
        <w:t>\Windows Client Server Management\Servers\OS\W2K12-R2-Dct&amp;Std-X64\W2K12R2\sources\</w:t>
      </w:r>
      <w:proofErr w:type="spellStart"/>
      <w:r>
        <w:t>sxs</w:t>
      </w:r>
      <w:proofErr w:type="spellEnd"/>
    </w:p>
    <w:p w:rsidR="00793F4C" w:rsidRPr="00793F4C" w:rsidRDefault="003037A4" w:rsidP="00C76BF2">
      <w:pPr>
        <w:pStyle w:val="ListParagraph"/>
        <w:numPr>
          <w:ilvl w:val="0"/>
          <w:numId w:val="43"/>
        </w:numPr>
        <w:rPr>
          <w:rFonts w:ascii="Futura Lt BT" w:hAnsi="Futura Lt BT"/>
          <w:sz w:val="22"/>
        </w:rPr>
      </w:pPr>
      <w:r w:rsidRPr="005C5160">
        <w:rPr>
          <w:rFonts w:ascii="Futura Lt BT" w:hAnsi="Futura Lt BT"/>
          <w:sz w:val="22"/>
        </w:rPr>
        <w:t xml:space="preserve">Configure IIS to </w:t>
      </w:r>
      <w:proofErr w:type="spellStart"/>
      <w:r w:rsidRPr="005C5160">
        <w:rPr>
          <w:rFonts w:ascii="Futura Lt BT" w:hAnsi="Futura Lt BT"/>
          <w:sz w:val="22"/>
        </w:rPr>
        <w:t>Opentext</w:t>
      </w:r>
      <w:proofErr w:type="spellEnd"/>
      <w:r w:rsidRPr="005C5160">
        <w:rPr>
          <w:rFonts w:ascii="Futura Lt BT" w:hAnsi="Futura Lt BT"/>
          <w:sz w:val="22"/>
        </w:rPr>
        <w:t xml:space="preserve"> Standard using the document “Case Study - Deploying Content Server 10.5 on Windows 2012 and SQL Server 2012.pdf” page 9 (Setup IIS 8.xx)</w:t>
      </w:r>
    </w:p>
    <w:p w:rsidR="004462EE" w:rsidRDefault="004462EE" w:rsidP="00C76BF2">
      <w:pPr>
        <w:rPr>
          <w:rFonts w:ascii="Futura Lt BT" w:hAnsi="Futura Lt BT"/>
          <w:sz w:val="22"/>
        </w:rPr>
      </w:pPr>
    </w:p>
    <w:p w:rsidR="00E76700" w:rsidRDefault="00647492" w:rsidP="00F6304D">
      <w:pPr>
        <w:rPr>
          <w:rFonts w:ascii="Futura Lt BT" w:hAnsi="Futura Lt BT"/>
          <w:sz w:val="22"/>
        </w:rPr>
      </w:pPr>
      <w:r w:rsidRPr="00647492">
        <w:rPr>
          <w:rFonts w:ascii="Futura Lt BT" w:hAnsi="Futura Lt BT"/>
          <w:noProof/>
          <w:sz w:val="22"/>
          <w:lang w:eastAsia="en-GB"/>
        </w:rPr>
        <w:lastRenderedPageBreak/>
        <w:drawing>
          <wp:inline distT="0" distB="0" distL="0" distR="0" wp14:anchorId="6B42F869" wp14:editId="0340C7C3">
            <wp:extent cx="5943600" cy="42081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92" w:rsidRDefault="00647492" w:rsidP="00F6304D">
      <w:pPr>
        <w:rPr>
          <w:rFonts w:ascii="Futura Lt BT" w:hAnsi="Futura Lt BT"/>
          <w:sz w:val="22"/>
        </w:rPr>
      </w:pPr>
    </w:p>
    <w:p w:rsidR="00647492" w:rsidRDefault="00647492" w:rsidP="00F6304D">
      <w:pPr>
        <w:rPr>
          <w:rFonts w:ascii="Futura Lt BT" w:hAnsi="Futura Lt BT"/>
          <w:sz w:val="22"/>
        </w:rPr>
      </w:pPr>
      <w:r w:rsidRPr="00647492">
        <w:rPr>
          <w:rFonts w:ascii="Futura Lt BT" w:hAnsi="Futura Lt BT"/>
          <w:noProof/>
          <w:sz w:val="22"/>
          <w:lang w:eastAsia="en-GB"/>
        </w:rPr>
        <w:drawing>
          <wp:inline distT="0" distB="0" distL="0" distR="0" wp14:anchorId="673C41CE" wp14:editId="0DB55DFF">
            <wp:extent cx="5943600" cy="2293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CF" w:rsidRDefault="004953CF" w:rsidP="00F6304D">
      <w:pPr>
        <w:rPr>
          <w:rFonts w:ascii="Futura Lt BT" w:hAnsi="Futura Lt BT"/>
          <w:sz w:val="22"/>
        </w:rPr>
      </w:pPr>
    </w:p>
    <w:p w:rsidR="004953CF" w:rsidRDefault="004953CF" w:rsidP="00F6304D">
      <w:pPr>
        <w:rPr>
          <w:rFonts w:ascii="Futura Lt BT" w:hAnsi="Futura Lt BT"/>
          <w:sz w:val="22"/>
        </w:rPr>
      </w:pPr>
      <w:r w:rsidRPr="004953CF">
        <w:rPr>
          <w:rFonts w:ascii="Futura Lt BT" w:hAnsi="Futura Lt BT"/>
          <w:noProof/>
          <w:sz w:val="22"/>
          <w:lang w:eastAsia="en-GB"/>
        </w:rPr>
        <w:lastRenderedPageBreak/>
        <w:drawing>
          <wp:inline distT="0" distB="0" distL="0" distR="0" wp14:anchorId="01E3C82C" wp14:editId="1A82ECDE">
            <wp:extent cx="5943600" cy="42786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CF" w:rsidRDefault="004953CF" w:rsidP="00F6304D">
      <w:pPr>
        <w:rPr>
          <w:rFonts w:ascii="Futura Lt BT" w:hAnsi="Futura Lt BT"/>
          <w:sz w:val="22"/>
        </w:rPr>
      </w:pPr>
    </w:p>
    <w:p w:rsidR="004953CF" w:rsidRDefault="004953CF" w:rsidP="00F6304D">
      <w:pPr>
        <w:rPr>
          <w:rFonts w:ascii="Futura Lt BT" w:hAnsi="Futura Lt BT"/>
          <w:sz w:val="22"/>
        </w:rPr>
      </w:pPr>
    </w:p>
    <w:p w:rsidR="004953CF" w:rsidRDefault="004953CF" w:rsidP="00F6304D">
      <w:pPr>
        <w:rPr>
          <w:rFonts w:ascii="Futura Lt BT" w:hAnsi="Futura Lt BT"/>
          <w:sz w:val="22"/>
        </w:rPr>
      </w:pPr>
      <w:r w:rsidRPr="004953CF">
        <w:rPr>
          <w:rFonts w:ascii="Futura Lt BT" w:hAnsi="Futura Lt BT"/>
          <w:noProof/>
          <w:sz w:val="22"/>
          <w:lang w:eastAsia="en-GB"/>
        </w:rPr>
        <w:drawing>
          <wp:inline distT="0" distB="0" distL="0" distR="0" wp14:anchorId="2BC5D2EC" wp14:editId="5F398325">
            <wp:extent cx="5943600" cy="1297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92" w:rsidRDefault="00647492" w:rsidP="00F6304D">
      <w:pPr>
        <w:rPr>
          <w:rFonts w:ascii="Futura Lt BT" w:hAnsi="Futura Lt BT"/>
          <w:sz w:val="22"/>
        </w:rPr>
      </w:pPr>
    </w:p>
    <w:p w:rsidR="007A6AEC" w:rsidRDefault="007A6AEC" w:rsidP="00324C5F">
      <w:pPr>
        <w:rPr>
          <w:noProof/>
          <w:lang w:eastAsia="en-GB"/>
        </w:rPr>
      </w:pPr>
    </w:p>
    <w:p w:rsidR="0032583D" w:rsidRPr="005C5160" w:rsidRDefault="0032583D" w:rsidP="0032583D">
      <w:pPr>
        <w:pStyle w:val="ListParagraph"/>
        <w:numPr>
          <w:ilvl w:val="0"/>
          <w:numId w:val="42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Set the IIS logs to be located below</w:t>
      </w:r>
    </w:p>
    <w:p w:rsidR="005C0E1F" w:rsidRDefault="0032583D" w:rsidP="005C0E1F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     </w:t>
      </w:r>
      <w:r w:rsidRPr="0032583D">
        <w:rPr>
          <w:rFonts w:ascii="Futura Lt BT" w:hAnsi="Futura Lt BT"/>
          <w:sz w:val="22"/>
        </w:rPr>
        <w:t>D:\apps\IIS</w:t>
      </w:r>
      <w:r w:rsidR="00A32AC1">
        <w:rPr>
          <w:rFonts w:ascii="Futura Lt BT" w:hAnsi="Futura Lt BT"/>
          <w:sz w:val="22"/>
        </w:rPr>
        <w:t>\data</w:t>
      </w:r>
    </w:p>
    <w:p w:rsidR="005C0E1F" w:rsidRDefault="005C0E1F" w:rsidP="005C0E1F">
      <w:pPr>
        <w:rPr>
          <w:rFonts w:ascii="Futura Lt BT" w:hAnsi="Futura Lt BT"/>
          <w:sz w:val="22"/>
        </w:rPr>
      </w:pPr>
    </w:p>
    <w:p w:rsidR="0032583D" w:rsidRDefault="0032583D" w:rsidP="005C0E1F">
      <w:pPr>
        <w:rPr>
          <w:rFonts w:ascii="Futura Lt BT" w:hAnsi="Futura Lt BT"/>
          <w:sz w:val="22"/>
        </w:rPr>
      </w:pPr>
      <w:r w:rsidRPr="0032583D">
        <w:rPr>
          <w:rFonts w:ascii="Futura Lt BT" w:hAnsi="Futura Lt BT"/>
          <w:noProof/>
          <w:sz w:val="22"/>
          <w:lang w:eastAsia="en-GB"/>
        </w:rPr>
        <w:lastRenderedPageBreak/>
        <w:drawing>
          <wp:inline distT="0" distB="0" distL="0" distR="0" wp14:anchorId="63661331" wp14:editId="0571574E">
            <wp:extent cx="5496693" cy="3153215"/>
            <wp:effectExtent l="0" t="0" r="889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023" w:rsidRDefault="00EE7023" w:rsidP="005C0E1F">
      <w:pPr>
        <w:rPr>
          <w:rFonts w:ascii="Futura Lt BT" w:hAnsi="Futura Lt BT"/>
          <w:sz w:val="22"/>
        </w:rPr>
      </w:pPr>
    </w:p>
    <w:p w:rsidR="00EE7023" w:rsidRDefault="00EE7023" w:rsidP="00EE7023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Add the port  80 to the </w:t>
      </w:r>
      <w:proofErr w:type="spellStart"/>
      <w:r>
        <w:rPr>
          <w:rFonts w:ascii="Futura Lt BT" w:hAnsi="Futura Lt BT"/>
          <w:sz w:val="22"/>
        </w:rPr>
        <w:t>OTCS_Inbound</w:t>
      </w:r>
      <w:proofErr w:type="spellEnd"/>
      <w:r>
        <w:rPr>
          <w:rFonts w:ascii="Futura Lt BT" w:hAnsi="Futura Lt BT"/>
          <w:sz w:val="22"/>
        </w:rPr>
        <w:t xml:space="preserve"> and </w:t>
      </w:r>
      <w:proofErr w:type="spellStart"/>
      <w:r>
        <w:rPr>
          <w:rFonts w:ascii="Futura Lt BT" w:hAnsi="Futura Lt BT"/>
          <w:sz w:val="22"/>
        </w:rPr>
        <w:t>OTCS_Outbound</w:t>
      </w:r>
      <w:proofErr w:type="spellEnd"/>
      <w:r>
        <w:rPr>
          <w:rFonts w:ascii="Futura Lt BT" w:hAnsi="Futura Lt BT"/>
          <w:sz w:val="22"/>
        </w:rPr>
        <w:t xml:space="preserve"> firewall rules</w:t>
      </w:r>
    </w:p>
    <w:p w:rsidR="00EE7023" w:rsidRDefault="00EE7023" w:rsidP="005C0E1F">
      <w:pPr>
        <w:rPr>
          <w:rFonts w:ascii="Futura Lt BT" w:hAnsi="Futura Lt BT"/>
          <w:sz w:val="22"/>
        </w:rPr>
      </w:pPr>
    </w:p>
    <w:p w:rsidR="0032583D" w:rsidRDefault="0032583D" w:rsidP="005C0E1F">
      <w:pPr>
        <w:rPr>
          <w:rFonts w:ascii="Futura Lt BT" w:hAnsi="Futura Lt BT"/>
          <w:sz w:val="22"/>
        </w:rPr>
      </w:pPr>
    </w:p>
    <w:p w:rsidR="005C0E1F" w:rsidRPr="005C0E1F" w:rsidRDefault="00DC08E8" w:rsidP="005C0E1F">
      <w:pPr>
        <w:pStyle w:val="Heading2"/>
        <w:rPr>
          <w:rFonts w:ascii="Futura Lt BT" w:hAnsi="Futura Lt BT"/>
          <w:sz w:val="22"/>
        </w:rPr>
      </w:pPr>
      <w:bookmarkStart w:id="10" w:name="_Toc458517377"/>
      <w:r>
        <w:rPr>
          <w:rFonts w:ascii="Futura Lt BT" w:hAnsi="Futura Lt BT"/>
          <w:sz w:val="22"/>
        </w:rPr>
        <w:t>Java I</w:t>
      </w:r>
      <w:r w:rsidR="009B5D64">
        <w:rPr>
          <w:rFonts w:ascii="Futura Lt BT" w:hAnsi="Futura Lt BT"/>
          <w:sz w:val="22"/>
        </w:rPr>
        <w:t>nstallation</w:t>
      </w:r>
      <w:bookmarkEnd w:id="10"/>
    </w:p>
    <w:p w:rsidR="005C0E1F" w:rsidRPr="005C5160" w:rsidRDefault="00C3218A" w:rsidP="005C5160">
      <w:pPr>
        <w:pStyle w:val="ListParagraph"/>
        <w:numPr>
          <w:ilvl w:val="0"/>
          <w:numId w:val="42"/>
        </w:numPr>
        <w:rPr>
          <w:rFonts w:ascii="Futura Lt BT" w:hAnsi="Futura Lt BT"/>
          <w:sz w:val="22"/>
        </w:rPr>
      </w:pPr>
      <w:r w:rsidRPr="005C5160">
        <w:rPr>
          <w:rFonts w:ascii="Futura Lt BT" w:hAnsi="Futura Lt BT"/>
          <w:sz w:val="22"/>
        </w:rPr>
        <w:t xml:space="preserve">Create the following folder structure </w:t>
      </w:r>
    </w:p>
    <w:p w:rsidR="00C3218A" w:rsidRDefault="005C5160" w:rsidP="005C0E1F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 </w:t>
      </w:r>
      <w:r w:rsidR="00C3218A" w:rsidRPr="00C3218A">
        <w:rPr>
          <w:rFonts w:ascii="Futura Lt BT" w:hAnsi="Futura Lt BT"/>
          <w:sz w:val="22"/>
        </w:rPr>
        <w:t>D:\apps\Java\8u92</w:t>
      </w:r>
    </w:p>
    <w:p w:rsidR="00C3218A" w:rsidRDefault="00C3218A" w:rsidP="005C0E1F">
      <w:pPr>
        <w:rPr>
          <w:rFonts w:ascii="Futura Lt BT" w:hAnsi="Futura Lt BT"/>
          <w:sz w:val="22"/>
        </w:rPr>
      </w:pPr>
    </w:p>
    <w:p w:rsidR="00C3218A" w:rsidRPr="005C5160" w:rsidRDefault="00C3218A" w:rsidP="005C5160">
      <w:pPr>
        <w:pStyle w:val="ListParagraph"/>
        <w:numPr>
          <w:ilvl w:val="0"/>
          <w:numId w:val="42"/>
        </w:numPr>
        <w:rPr>
          <w:rFonts w:ascii="Futura Lt BT" w:hAnsi="Futura Lt BT"/>
          <w:sz w:val="22"/>
        </w:rPr>
      </w:pPr>
      <w:r w:rsidRPr="005C5160">
        <w:rPr>
          <w:rFonts w:ascii="Futura Lt BT" w:hAnsi="Futura Lt BT"/>
          <w:sz w:val="22"/>
        </w:rPr>
        <w:t xml:space="preserve">Copy the java installer from the source location </w:t>
      </w:r>
    </w:p>
    <w:p w:rsidR="00C3218A" w:rsidRDefault="00CA2BCC" w:rsidP="00CA2BCC">
      <w:pPr>
        <w:ind w:left="720"/>
      </w:pPr>
      <w:r>
        <w:rPr>
          <w:rStyle w:val="Hyperlink"/>
        </w:rPr>
        <w:t xml:space="preserve">Path need to </w:t>
      </w:r>
      <w:proofErr w:type="gramStart"/>
      <w:r>
        <w:rPr>
          <w:rStyle w:val="Hyperlink"/>
        </w:rPr>
        <w:t>be confirmed</w:t>
      </w:r>
      <w:proofErr w:type="gramEnd"/>
      <w:r>
        <w:rPr>
          <w:rStyle w:val="Hyperlink"/>
        </w:rPr>
        <w:t xml:space="preserve"> </w:t>
      </w:r>
    </w:p>
    <w:p w:rsidR="00C3218A" w:rsidRDefault="005C5160" w:rsidP="00C3218A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 </w:t>
      </w:r>
      <w:r w:rsidR="00C3218A">
        <w:rPr>
          <w:rFonts w:ascii="Futura Lt BT" w:hAnsi="Futura Lt BT"/>
          <w:sz w:val="22"/>
        </w:rPr>
        <w:t>To the newly created structure:</w:t>
      </w:r>
      <w:r>
        <w:rPr>
          <w:rFonts w:ascii="Futura Lt BT" w:hAnsi="Futura Lt BT"/>
          <w:sz w:val="22"/>
        </w:rPr>
        <w:t xml:space="preserve"> “</w:t>
      </w:r>
      <w:r w:rsidR="00C3218A" w:rsidRPr="00C3218A">
        <w:rPr>
          <w:rFonts w:ascii="Futura Lt BT" w:hAnsi="Futura Lt BT"/>
          <w:sz w:val="22"/>
        </w:rPr>
        <w:t>D:\apps\Java\8u92</w:t>
      </w:r>
      <w:r>
        <w:rPr>
          <w:rFonts w:ascii="Futura Lt BT" w:hAnsi="Futura Lt BT"/>
          <w:sz w:val="22"/>
        </w:rPr>
        <w:t>”</w:t>
      </w:r>
    </w:p>
    <w:p w:rsidR="00C3218A" w:rsidRDefault="00C3218A" w:rsidP="005C0E1F">
      <w:pPr>
        <w:rPr>
          <w:rFonts w:ascii="Futura Lt BT" w:hAnsi="Futura Lt BT"/>
          <w:sz w:val="22"/>
        </w:rPr>
      </w:pPr>
    </w:p>
    <w:p w:rsidR="00C3218A" w:rsidRPr="005C5160" w:rsidRDefault="00C3218A" w:rsidP="005C5160">
      <w:pPr>
        <w:pStyle w:val="ListParagraph"/>
        <w:numPr>
          <w:ilvl w:val="0"/>
          <w:numId w:val="42"/>
        </w:numPr>
        <w:rPr>
          <w:rFonts w:ascii="Futura Lt BT" w:hAnsi="Futura Lt BT"/>
          <w:sz w:val="22"/>
        </w:rPr>
      </w:pPr>
      <w:r w:rsidRPr="005C5160">
        <w:rPr>
          <w:rFonts w:ascii="Futura Lt BT" w:hAnsi="Futura Lt BT"/>
          <w:sz w:val="22"/>
        </w:rPr>
        <w:t>Run the java installer and insure that the application is installing on “D:\apps\Java\8u92”</w:t>
      </w:r>
    </w:p>
    <w:p w:rsidR="00C3218A" w:rsidRDefault="00C3218A" w:rsidP="005C0E1F">
      <w:pPr>
        <w:rPr>
          <w:rFonts w:ascii="Futura Lt BT" w:hAnsi="Futura Lt BT"/>
          <w:sz w:val="22"/>
        </w:rPr>
      </w:pPr>
    </w:p>
    <w:p w:rsidR="00C3218A" w:rsidRDefault="00C3218A" w:rsidP="005C0E1F">
      <w:pPr>
        <w:rPr>
          <w:rFonts w:ascii="Futura Lt BT" w:hAnsi="Futura Lt BT"/>
          <w:sz w:val="22"/>
        </w:rPr>
      </w:pPr>
    </w:p>
    <w:p w:rsidR="00C3218A" w:rsidRDefault="00C3218A" w:rsidP="005C0E1F">
      <w:pPr>
        <w:rPr>
          <w:rFonts w:ascii="Futura Lt BT" w:hAnsi="Futura Lt BT"/>
          <w:sz w:val="22"/>
        </w:rPr>
      </w:pPr>
      <w:r w:rsidRPr="00C3218A">
        <w:rPr>
          <w:rFonts w:ascii="Futura Lt BT" w:hAnsi="Futura Lt BT"/>
          <w:noProof/>
          <w:sz w:val="22"/>
          <w:lang w:eastAsia="en-GB"/>
        </w:rPr>
        <w:lastRenderedPageBreak/>
        <w:drawing>
          <wp:inline distT="0" distB="0" distL="0" distR="0" wp14:anchorId="3C69135C" wp14:editId="26187FFF">
            <wp:extent cx="4839376" cy="374384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37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18A" w:rsidRDefault="00C3218A" w:rsidP="005C0E1F">
      <w:pPr>
        <w:rPr>
          <w:rFonts w:ascii="Futura Lt BT" w:hAnsi="Futura Lt BT"/>
          <w:sz w:val="22"/>
        </w:rPr>
      </w:pPr>
    </w:p>
    <w:p w:rsidR="00C3218A" w:rsidRDefault="00C3218A" w:rsidP="005C0E1F">
      <w:pPr>
        <w:rPr>
          <w:rFonts w:ascii="Futura Lt BT" w:hAnsi="Futura Lt BT"/>
          <w:sz w:val="22"/>
        </w:rPr>
      </w:pPr>
    </w:p>
    <w:p w:rsidR="00C3218A" w:rsidRDefault="00C3218A" w:rsidP="005C0E1F">
      <w:pPr>
        <w:rPr>
          <w:rFonts w:ascii="Futura Lt BT" w:hAnsi="Futura Lt BT"/>
          <w:sz w:val="22"/>
        </w:rPr>
      </w:pPr>
    </w:p>
    <w:p w:rsidR="00786489" w:rsidRDefault="00786489" w:rsidP="005C0E1F">
      <w:pPr>
        <w:rPr>
          <w:rFonts w:ascii="Futura Lt BT" w:hAnsi="Futura Lt BT"/>
          <w:sz w:val="22"/>
        </w:rPr>
      </w:pPr>
    </w:p>
    <w:p w:rsidR="005C0E1F" w:rsidRDefault="005C5160" w:rsidP="00324C5F">
      <w:pPr>
        <w:rPr>
          <w:noProof/>
          <w:lang w:eastAsia="en-GB"/>
        </w:rPr>
      </w:pPr>
      <w:r w:rsidRPr="005C5160">
        <w:rPr>
          <w:noProof/>
          <w:lang w:eastAsia="en-GB"/>
        </w:rPr>
        <w:drawing>
          <wp:inline distT="0" distB="0" distL="0" distR="0" wp14:anchorId="14F32FBB" wp14:editId="507AE775">
            <wp:extent cx="5943600" cy="28778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1F" w:rsidRDefault="005C0E1F" w:rsidP="005C0E1F">
      <w:pPr>
        <w:rPr>
          <w:rFonts w:ascii="Futura Lt BT" w:hAnsi="Futura Lt BT"/>
          <w:sz w:val="22"/>
        </w:rPr>
      </w:pPr>
    </w:p>
    <w:p w:rsidR="005C0E1F" w:rsidRDefault="005C0E1F" w:rsidP="005C0E1F">
      <w:pPr>
        <w:rPr>
          <w:rFonts w:ascii="Futura Lt BT" w:hAnsi="Futura Lt BT"/>
          <w:sz w:val="22"/>
        </w:rPr>
      </w:pPr>
    </w:p>
    <w:p w:rsidR="005C0E1F" w:rsidRPr="005C0E1F" w:rsidRDefault="00DC08E8" w:rsidP="005C0E1F">
      <w:pPr>
        <w:pStyle w:val="Heading2"/>
        <w:rPr>
          <w:rFonts w:ascii="Futura Lt BT" w:hAnsi="Futura Lt BT"/>
          <w:sz w:val="22"/>
        </w:rPr>
      </w:pPr>
      <w:bookmarkStart w:id="11" w:name="_Toc458517378"/>
      <w:r>
        <w:rPr>
          <w:rFonts w:ascii="Futura Lt BT" w:hAnsi="Futura Lt BT"/>
          <w:sz w:val="22"/>
        </w:rPr>
        <w:t>Tomcat I</w:t>
      </w:r>
      <w:r w:rsidR="009B5D64">
        <w:rPr>
          <w:rFonts w:ascii="Futura Lt BT" w:hAnsi="Futura Lt BT"/>
          <w:sz w:val="22"/>
        </w:rPr>
        <w:t>nstallation</w:t>
      </w:r>
      <w:bookmarkEnd w:id="11"/>
    </w:p>
    <w:p w:rsidR="005C0E1F" w:rsidRDefault="005C0E1F" w:rsidP="005C0E1F">
      <w:pPr>
        <w:rPr>
          <w:rFonts w:ascii="Futura Lt BT" w:hAnsi="Futura Lt BT"/>
          <w:sz w:val="22"/>
        </w:rPr>
      </w:pPr>
    </w:p>
    <w:p w:rsidR="00440F2E" w:rsidRPr="00093BC2" w:rsidRDefault="00440F2E" w:rsidP="00093BC2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 w:rsidRPr="00093BC2">
        <w:rPr>
          <w:rFonts w:ascii="Futura Lt BT" w:hAnsi="Futura Lt BT"/>
          <w:sz w:val="22"/>
        </w:rPr>
        <w:t xml:space="preserve">Create the following folder structure </w:t>
      </w:r>
    </w:p>
    <w:p w:rsidR="00440F2E" w:rsidRDefault="005C5160" w:rsidP="00440F2E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lastRenderedPageBreak/>
        <w:t xml:space="preserve">           </w:t>
      </w:r>
      <w:r w:rsidR="00440F2E">
        <w:rPr>
          <w:rFonts w:ascii="Futura Lt BT" w:hAnsi="Futura Lt BT"/>
          <w:sz w:val="22"/>
        </w:rPr>
        <w:t>D:\apps\Tomcat</w:t>
      </w:r>
      <w:r w:rsidR="00440F2E" w:rsidRPr="00C3218A">
        <w:rPr>
          <w:rFonts w:ascii="Futura Lt BT" w:hAnsi="Futura Lt BT"/>
          <w:sz w:val="22"/>
        </w:rPr>
        <w:t>\</w:t>
      </w:r>
    </w:p>
    <w:p w:rsidR="005C0E1F" w:rsidRDefault="005C0E1F" w:rsidP="005C0E1F">
      <w:pPr>
        <w:rPr>
          <w:rFonts w:ascii="Futura Lt BT" w:hAnsi="Futura Lt BT"/>
          <w:sz w:val="22"/>
        </w:rPr>
      </w:pPr>
    </w:p>
    <w:p w:rsidR="00440F2E" w:rsidRPr="00093BC2" w:rsidRDefault="00440F2E" w:rsidP="00093BC2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 w:rsidRPr="00093BC2">
        <w:rPr>
          <w:rFonts w:ascii="Futura Lt BT" w:hAnsi="Futura Lt BT"/>
          <w:sz w:val="22"/>
        </w:rPr>
        <w:t xml:space="preserve">Copy the </w:t>
      </w:r>
      <w:r w:rsidR="0081135B">
        <w:rPr>
          <w:rFonts w:ascii="Futura Lt BT" w:hAnsi="Futura Lt BT"/>
          <w:sz w:val="22"/>
        </w:rPr>
        <w:t>Apache tomcat</w:t>
      </w:r>
      <w:r w:rsidRPr="00093BC2">
        <w:rPr>
          <w:rFonts w:ascii="Futura Lt BT" w:hAnsi="Futura Lt BT"/>
          <w:sz w:val="22"/>
        </w:rPr>
        <w:t xml:space="preserve"> installer</w:t>
      </w:r>
      <w:r w:rsidR="00093BC2" w:rsidRPr="00093BC2">
        <w:rPr>
          <w:rFonts w:ascii="Futura Lt BT" w:hAnsi="Futura Lt BT"/>
          <w:sz w:val="22"/>
        </w:rPr>
        <w:t xml:space="preserve"> “apache-tomcat-8.0.33.exe”</w:t>
      </w:r>
      <w:r w:rsidRPr="00093BC2">
        <w:rPr>
          <w:rFonts w:ascii="Futura Lt BT" w:hAnsi="Futura Lt BT"/>
          <w:sz w:val="22"/>
        </w:rPr>
        <w:t xml:space="preserve"> from the source location </w:t>
      </w:r>
    </w:p>
    <w:p w:rsidR="00440F2E" w:rsidRDefault="005E3CD0" w:rsidP="00440F2E">
      <w:r>
        <w:rPr>
          <w:rFonts w:ascii="Futura Lt BT" w:hAnsi="Futura Lt BT"/>
          <w:sz w:val="22"/>
        </w:rPr>
        <w:t xml:space="preserve">           </w:t>
      </w:r>
      <w:hyperlink r:id="rId27" w:history="1">
        <w:r w:rsidR="00CA2BCC" w:rsidRPr="00182932">
          <w:rPr>
            <w:rStyle w:val="Hyperlink"/>
          </w:rPr>
          <w:t>\\vmp-fs-09.beilux.eib.org\v_disk_01$\programs\EA_admin\OpenText\Admin\Upgrade\Software\Apache</w:t>
        </w:r>
      </w:hyperlink>
    </w:p>
    <w:p w:rsidR="005E3CD0" w:rsidRDefault="005E3CD0" w:rsidP="00440F2E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</w:t>
      </w:r>
    </w:p>
    <w:p w:rsidR="00440F2E" w:rsidRDefault="005E3CD0" w:rsidP="00440F2E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 </w:t>
      </w:r>
      <w:r w:rsidR="00440F2E">
        <w:rPr>
          <w:rFonts w:ascii="Futura Lt BT" w:hAnsi="Futura Lt BT"/>
          <w:sz w:val="22"/>
        </w:rPr>
        <w:t>To the newly created structure:</w:t>
      </w:r>
      <w:r w:rsidR="005C5160">
        <w:rPr>
          <w:rFonts w:ascii="Futura Lt BT" w:hAnsi="Futura Lt BT"/>
          <w:sz w:val="22"/>
        </w:rPr>
        <w:t xml:space="preserve"> </w:t>
      </w:r>
      <w:r w:rsidR="00440F2E">
        <w:rPr>
          <w:rFonts w:ascii="Futura Lt BT" w:hAnsi="Futura Lt BT"/>
          <w:sz w:val="22"/>
        </w:rPr>
        <w:t>D:\apps\Tomcat\</w:t>
      </w:r>
    </w:p>
    <w:p w:rsidR="00093BC2" w:rsidRDefault="00093BC2" w:rsidP="00440F2E">
      <w:pPr>
        <w:rPr>
          <w:rFonts w:ascii="Futura Lt BT" w:hAnsi="Futura Lt BT"/>
          <w:sz w:val="22"/>
        </w:rPr>
      </w:pPr>
    </w:p>
    <w:p w:rsidR="00093BC2" w:rsidRDefault="00093BC2" w:rsidP="00093BC2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 w:rsidRPr="00093BC2">
        <w:rPr>
          <w:rFonts w:ascii="Futura Lt BT" w:hAnsi="Futura Lt BT"/>
          <w:sz w:val="22"/>
        </w:rPr>
        <w:t>Run the installer</w:t>
      </w:r>
      <w:r>
        <w:rPr>
          <w:rFonts w:ascii="Futura Lt BT" w:hAnsi="Futura Lt BT"/>
          <w:sz w:val="22"/>
        </w:rPr>
        <w:t>, insure that the applications is install in “</w:t>
      </w:r>
      <w:r w:rsidRPr="00093BC2">
        <w:rPr>
          <w:rFonts w:ascii="Futura Lt BT" w:hAnsi="Futura Lt BT"/>
          <w:sz w:val="22"/>
        </w:rPr>
        <w:t>D:\apps\Tomcat\</w:t>
      </w:r>
      <w:r>
        <w:rPr>
          <w:rFonts w:ascii="Futura Lt BT" w:hAnsi="Futura Lt BT"/>
          <w:sz w:val="22"/>
        </w:rPr>
        <w:t>”</w:t>
      </w:r>
    </w:p>
    <w:p w:rsidR="00093BC2" w:rsidRDefault="00093BC2" w:rsidP="00093BC2">
      <w:pPr>
        <w:pStyle w:val="ListParagraph"/>
        <w:rPr>
          <w:rFonts w:ascii="Futura Lt BT" w:hAnsi="Futura Lt BT"/>
          <w:sz w:val="22"/>
        </w:rPr>
      </w:pPr>
    </w:p>
    <w:p w:rsidR="00093BC2" w:rsidRDefault="00093BC2" w:rsidP="00093BC2">
      <w:pPr>
        <w:pStyle w:val="ListParagraph"/>
        <w:rPr>
          <w:rFonts w:ascii="Futura Lt BT" w:hAnsi="Futura Lt BT"/>
          <w:sz w:val="22"/>
        </w:rPr>
      </w:pPr>
      <w:r w:rsidRPr="00093BC2">
        <w:rPr>
          <w:rFonts w:ascii="Futura Lt BT" w:hAnsi="Futura Lt BT"/>
          <w:noProof/>
          <w:sz w:val="22"/>
          <w:lang w:eastAsia="en-GB"/>
        </w:rPr>
        <w:drawing>
          <wp:inline distT="0" distB="0" distL="0" distR="0" wp14:anchorId="160E5B22" wp14:editId="3FCAE2D8">
            <wp:extent cx="4887007" cy="379147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C2" w:rsidRDefault="00093BC2" w:rsidP="00093BC2">
      <w:pPr>
        <w:pStyle w:val="ListParagraph"/>
        <w:rPr>
          <w:rFonts w:ascii="Futura Lt BT" w:hAnsi="Futura Lt BT"/>
          <w:sz w:val="22"/>
        </w:rPr>
      </w:pPr>
    </w:p>
    <w:p w:rsidR="00093BC2" w:rsidRDefault="00093BC2" w:rsidP="00093BC2">
      <w:pPr>
        <w:pStyle w:val="ListParagraph"/>
        <w:rPr>
          <w:rFonts w:ascii="Futura Lt BT" w:hAnsi="Futura Lt BT"/>
          <w:sz w:val="22"/>
        </w:rPr>
      </w:pPr>
      <w:r w:rsidRPr="00093BC2">
        <w:rPr>
          <w:rFonts w:ascii="Futura Lt BT" w:hAnsi="Futura Lt BT"/>
          <w:noProof/>
          <w:sz w:val="22"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656D5AD9" wp14:editId="2F4323A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77481" cy="3772427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772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7678">
        <w:rPr>
          <w:rFonts w:ascii="Futura Lt BT" w:hAnsi="Futura Lt BT"/>
          <w:sz w:val="22"/>
        </w:rPr>
        <w:br w:type="textWrapping" w:clear="all"/>
      </w:r>
    </w:p>
    <w:p w:rsidR="00CE7678" w:rsidRDefault="00CE7678" w:rsidP="00093BC2">
      <w:pPr>
        <w:pStyle w:val="ListParagraph"/>
        <w:rPr>
          <w:rFonts w:ascii="Futura Lt BT" w:hAnsi="Futura Lt BT"/>
          <w:sz w:val="22"/>
        </w:rPr>
      </w:pPr>
      <w:r w:rsidRPr="00CE7678">
        <w:rPr>
          <w:rFonts w:ascii="Futura Lt BT" w:hAnsi="Futura Lt BT"/>
          <w:noProof/>
          <w:sz w:val="22"/>
          <w:lang w:eastAsia="en-GB"/>
        </w:rPr>
        <w:drawing>
          <wp:inline distT="0" distB="0" distL="0" distR="0" wp14:anchorId="3DBAA770" wp14:editId="3CB64642">
            <wp:extent cx="4877481" cy="3839111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78" w:rsidRDefault="00CE7678" w:rsidP="00CE7678">
      <w:pPr>
        <w:pStyle w:val="ListParagraph"/>
        <w:rPr>
          <w:rFonts w:ascii="Futura Lt BT" w:hAnsi="Futura Lt BT"/>
          <w:sz w:val="22"/>
        </w:rPr>
      </w:pPr>
    </w:p>
    <w:p w:rsidR="00CE7678" w:rsidRDefault="00CE7678" w:rsidP="00CE7678">
      <w:pPr>
        <w:pStyle w:val="ListParagraph"/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Set tomcat admin </w:t>
      </w:r>
      <w:r w:rsidR="008C2E0C">
        <w:rPr>
          <w:rFonts w:ascii="Futura Lt BT" w:hAnsi="Futura Lt BT"/>
          <w:sz w:val="22"/>
        </w:rPr>
        <w:t>user to</w:t>
      </w:r>
      <w:r>
        <w:rPr>
          <w:rFonts w:ascii="Futura Lt BT" w:hAnsi="Futura Lt BT"/>
          <w:sz w:val="22"/>
        </w:rPr>
        <w:t xml:space="preserve"> “</w:t>
      </w:r>
      <w:proofErr w:type="spellStart"/>
      <w:r>
        <w:rPr>
          <w:rFonts w:ascii="Futura Lt BT" w:hAnsi="Futura Lt BT"/>
          <w:sz w:val="22"/>
        </w:rPr>
        <w:t>ged</w:t>
      </w:r>
      <w:proofErr w:type="spellEnd"/>
      <w:r>
        <w:rPr>
          <w:rFonts w:ascii="Futura Lt BT" w:hAnsi="Futura Lt BT"/>
          <w:sz w:val="22"/>
        </w:rPr>
        <w:t>”</w:t>
      </w:r>
      <w:proofErr w:type="gramStart"/>
      <w:r>
        <w:rPr>
          <w:rFonts w:ascii="Futura Lt BT" w:hAnsi="Futura Lt BT"/>
          <w:sz w:val="22"/>
        </w:rPr>
        <w:t>,  password</w:t>
      </w:r>
      <w:proofErr w:type="gramEnd"/>
      <w:r>
        <w:rPr>
          <w:rFonts w:ascii="Futura Lt BT" w:hAnsi="Futura Lt BT"/>
          <w:sz w:val="22"/>
        </w:rPr>
        <w:t xml:space="preserve"> “ged105” and role “</w:t>
      </w:r>
      <w:r w:rsidRPr="00CE7678">
        <w:rPr>
          <w:rFonts w:ascii="Futura Lt BT" w:hAnsi="Futura Lt BT"/>
          <w:sz w:val="22"/>
        </w:rPr>
        <w:t>manager-</w:t>
      </w:r>
      <w:proofErr w:type="spellStart"/>
      <w:r w:rsidRPr="00CE7678">
        <w:rPr>
          <w:rFonts w:ascii="Futura Lt BT" w:hAnsi="Futura Lt BT"/>
          <w:sz w:val="22"/>
        </w:rPr>
        <w:t>gui</w:t>
      </w:r>
      <w:proofErr w:type="spellEnd"/>
      <w:r>
        <w:rPr>
          <w:rFonts w:ascii="Futura Lt BT" w:hAnsi="Futura Lt BT"/>
          <w:sz w:val="22"/>
        </w:rPr>
        <w:t>”</w:t>
      </w:r>
    </w:p>
    <w:p w:rsidR="008C2E0C" w:rsidRDefault="008C2E0C" w:rsidP="00CE7678">
      <w:pPr>
        <w:pStyle w:val="ListParagraph"/>
        <w:rPr>
          <w:rFonts w:ascii="Futura Lt BT" w:hAnsi="Futura Lt BT"/>
          <w:sz w:val="22"/>
        </w:rPr>
      </w:pPr>
    </w:p>
    <w:p w:rsidR="008C2E0C" w:rsidRDefault="008C2E0C" w:rsidP="00CE7678">
      <w:pPr>
        <w:pStyle w:val="ListParagraph"/>
        <w:rPr>
          <w:rFonts w:ascii="Futura Lt BT" w:hAnsi="Futura Lt BT"/>
          <w:sz w:val="22"/>
        </w:rPr>
      </w:pPr>
      <w:r w:rsidRPr="008C2E0C">
        <w:rPr>
          <w:rFonts w:ascii="Futura Lt BT" w:hAnsi="Futura Lt BT"/>
          <w:noProof/>
          <w:sz w:val="22"/>
          <w:lang w:eastAsia="en-GB"/>
        </w:rPr>
        <w:lastRenderedPageBreak/>
        <w:drawing>
          <wp:inline distT="0" distB="0" distL="0" distR="0" wp14:anchorId="37B23243" wp14:editId="4A3EF77A">
            <wp:extent cx="4896534" cy="37724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377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0C" w:rsidRDefault="008C2E0C" w:rsidP="00CE7678">
      <w:pPr>
        <w:pStyle w:val="ListParagraph"/>
        <w:rPr>
          <w:rFonts w:ascii="Futura Lt BT" w:hAnsi="Futura Lt BT"/>
          <w:sz w:val="22"/>
        </w:rPr>
      </w:pPr>
    </w:p>
    <w:p w:rsidR="008C2E0C" w:rsidRDefault="008C2E0C" w:rsidP="00CE7678">
      <w:pPr>
        <w:pStyle w:val="ListParagraph"/>
        <w:rPr>
          <w:rFonts w:ascii="Futura Lt BT" w:hAnsi="Futura Lt BT"/>
          <w:sz w:val="22"/>
        </w:rPr>
      </w:pPr>
      <w:r w:rsidRPr="008C2E0C">
        <w:rPr>
          <w:rFonts w:ascii="Futura Lt BT" w:hAnsi="Futura Lt BT"/>
          <w:noProof/>
          <w:sz w:val="22"/>
          <w:lang w:eastAsia="en-GB"/>
        </w:rPr>
        <w:drawing>
          <wp:inline distT="0" distB="0" distL="0" distR="0" wp14:anchorId="6CA8D391" wp14:editId="23C9501F">
            <wp:extent cx="4867955" cy="3801006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38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0C" w:rsidRDefault="008C2E0C" w:rsidP="00CE7678">
      <w:pPr>
        <w:pStyle w:val="ListParagraph"/>
        <w:rPr>
          <w:rFonts w:ascii="Futura Lt BT" w:hAnsi="Futura Lt BT"/>
          <w:sz w:val="22"/>
        </w:rPr>
      </w:pPr>
    </w:p>
    <w:p w:rsidR="008C2E0C" w:rsidRPr="00CE7678" w:rsidRDefault="008C2E0C" w:rsidP="00CE7678">
      <w:pPr>
        <w:pStyle w:val="ListParagraph"/>
        <w:rPr>
          <w:rFonts w:ascii="Futura Lt BT" w:hAnsi="Futura Lt BT"/>
          <w:sz w:val="22"/>
        </w:rPr>
      </w:pPr>
      <w:r w:rsidRPr="008C2E0C">
        <w:rPr>
          <w:rFonts w:ascii="Futura Lt BT" w:hAnsi="Futura Lt BT"/>
          <w:noProof/>
          <w:sz w:val="22"/>
          <w:lang w:eastAsia="en-GB"/>
        </w:rPr>
        <w:lastRenderedPageBreak/>
        <w:drawing>
          <wp:inline distT="0" distB="0" distL="0" distR="0" wp14:anchorId="7D13850F" wp14:editId="70E47B72">
            <wp:extent cx="5943600" cy="27920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C2" w:rsidRPr="00093BC2" w:rsidRDefault="00093BC2" w:rsidP="00093BC2">
      <w:pPr>
        <w:pStyle w:val="ListParagraph"/>
        <w:rPr>
          <w:rFonts w:ascii="Futura Lt BT" w:hAnsi="Futura Lt BT"/>
          <w:sz w:val="22"/>
        </w:rPr>
      </w:pPr>
    </w:p>
    <w:p w:rsidR="007A6AEC" w:rsidRDefault="007A6AEC" w:rsidP="00324C5F">
      <w:pPr>
        <w:rPr>
          <w:noProof/>
          <w:lang w:eastAsia="en-GB"/>
        </w:rPr>
      </w:pPr>
    </w:p>
    <w:p w:rsidR="003C3A80" w:rsidRDefault="003C3A80" w:rsidP="004124A7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Add the port 8080 to the </w:t>
      </w:r>
      <w:r w:rsidR="004124A7" w:rsidRPr="004124A7">
        <w:rPr>
          <w:rFonts w:ascii="Futura Lt BT" w:hAnsi="Futura Lt BT"/>
          <w:sz w:val="22"/>
        </w:rPr>
        <w:t>CWS Inbound</w:t>
      </w:r>
      <w:r>
        <w:rPr>
          <w:rFonts w:ascii="Futura Lt BT" w:hAnsi="Futura Lt BT"/>
          <w:sz w:val="22"/>
        </w:rPr>
        <w:t xml:space="preserve"> and </w:t>
      </w:r>
      <w:r w:rsidR="004124A7" w:rsidRPr="004124A7">
        <w:rPr>
          <w:rFonts w:ascii="Futura Lt BT" w:hAnsi="Futura Lt BT"/>
          <w:sz w:val="22"/>
        </w:rPr>
        <w:t>CWS</w:t>
      </w:r>
      <w:r w:rsidR="004124A7">
        <w:rPr>
          <w:rFonts w:ascii="Futura Lt BT" w:hAnsi="Futura Lt BT"/>
          <w:sz w:val="22"/>
        </w:rPr>
        <w:t xml:space="preserve"> </w:t>
      </w:r>
      <w:r>
        <w:rPr>
          <w:rFonts w:ascii="Futura Lt BT" w:hAnsi="Futura Lt BT"/>
          <w:sz w:val="22"/>
        </w:rPr>
        <w:t>Outbound firewall rules</w:t>
      </w:r>
    </w:p>
    <w:p w:rsidR="007A6AEC" w:rsidRDefault="007A6AEC" w:rsidP="00324C5F">
      <w:pPr>
        <w:rPr>
          <w:noProof/>
          <w:lang w:eastAsia="en-GB"/>
        </w:rPr>
      </w:pPr>
    </w:p>
    <w:p w:rsidR="00642DC3" w:rsidRDefault="00642DC3" w:rsidP="00642DC3">
      <w:pPr>
        <w:spacing w:after="240"/>
        <w:ind w:left="644"/>
        <w:rPr>
          <w:rFonts w:ascii="Futura Lt BT" w:hAnsi="Futura Lt BT"/>
          <w:sz w:val="22"/>
        </w:rPr>
      </w:pPr>
    </w:p>
    <w:p w:rsidR="00642DC3" w:rsidRPr="004335F8" w:rsidRDefault="00AB4188" w:rsidP="00642DC3">
      <w:pPr>
        <w:pStyle w:val="Heading1"/>
        <w:rPr>
          <w:rFonts w:ascii="Futura Lt BT" w:hAnsi="Futura Lt BT"/>
          <w:sz w:val="32"/>
        </w:rPr>
      </w:pPr>
      <w:bookmarkStart w:id="12" w:name="_Toc458517379"/>
      <w:r w:rsidRPr="00CA2BCC">
        <w:rPr>
          <w:rFonts w:ascii="Futura Lt BT" w:hAnsi="Futura Lt BT"/>
          <w:sz w:val="32"/>
        </w:rPr>
        <w:t xml:space="preserve">CS </w:t>
      </w:r>
      <w:r w:rsidR="00CA2BCC">
        <w:rPr>
          <w:rFonts w:ascii="Futura Lt BT" w:hAnsi="Futura Lt BT"/>
          <w:sz w:val="32"/>
        </w:rPr>
        <w:t xml:space="preserve">16.2.7 </w:t>
      </w:r>
      <w:r w:rsidR="003217C5" w:rsidRPr="004335F8">
        <w:rPr>
          <w:rFonts w:ascii="Futura Lt BT" w:hAnsi="Futura Lt BT"/>
          <w:sz w:val="32"/>
        </w:rPr>
        <w:t>I</w:t>
      </w:r>
      <w:r w:rsidR="00642DC3" w:rsidRPr="004335F8">
        <w:rPr>
          <w:rFonts w:ascii="Futura Lt BT" w:hAnsi="Futura Lt BT"/>
          <w:sz w:val="32"/>
        </w:rPr>
        <w:t>nstallation</w:t>
      </w:r>
      <w:bookmarkEnd w:id="12"/>
    </w:p>
    <w:p w:rsidR="000B32B2" w:rsidRDefault="00CA2BCC" w:rsidP="000B32B2">
      <w:pPr>
        <w:pStyle w:val="Heading2"/>
        <w:rPr>
          <w:rFonts w:ascii="Futura Lt BT" w:hAnsi="Futura Lt BT"/>
          <w:sz w:val="22"/>
        </w:rPr>
      </w:pPr>
      <w:bookmarkStart w:id="13" w:name="_Toc458517380"/>
      <w:r>
        <w:rPr>
          <w:rFonts w:ascii="Futura Lt BT" w:hAnsi="Futura Lt BT"/>
          <w:sz w:val="22"/>
        </w:rPr>
        <w:t>CS 16.2.7</w:t>
      </w:r>
      <w:r w:rsidR="000B32B2">
        <w:rPr>
          <w:rFonts w:ascii="Futura Lt BT" w:hAnsi="Futura Lt BT"/>
          <w:sz w:val="22"/>
        </w:rPr>
        <w:t xml:space="preserve"> Installation</w:t>
      </w:r>
      <w:bookmarkEnd w:id="13"/>
    </w:p>
    <w:p w:rsidR="000B32B2" w:rsidRPr="004335F8" w:rsidRDefault="000B32B2" w:rsidP="000B32B2"/>
    <w:p w:rsidR="00BF7727" w:rsidRDefault="00BF7727" w:rsidP="0081135B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Insure the following</w:t>
      </w:r>
      <w:r w:rsidR="00EF2EEF">
        <w:rPr>
          <w:rFonts w:ascii="Futura Lt BT" w:hAnsi="Futura Lt BT"/>
          <w:sz w:val="22"/>
        </w:rPr>
        <w:t>s</w:t>
      </w:r>
      <w:r>
        <w:rPr>
          <w:rFonts w:ascii="Futura Lt BT" w:hAnsi="Futura Lt BT"/>
          <w:sz w:val="22"/>
        </w:rPr>
        <w:t>:</w:t>
      </w:r>
    </w:p>
    <w:p w:rsidR="00BF7727" w:rsidRDefault="00BF7727" w:rsidP="00BF7727">
      <w:pPr>
        <w:pStyle w:val="ListParagraph"/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-Tomcat service is down</w:t>
      </w:r>
    </w:p>
    <w:p w:rsidR="0081135B" w:rsidRPr="00093BC2" w:rsidRDefault="00BF7727" w:rsidP="00BF7727">
      <w:pPr>
        <w:pStyle w:val="ListParagraph"/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-Oracle client </w:t>
      </w:r>
      <w:proofErr w:type="gramStart"/>
      <w:r>
        <w:rPr>
          <w:rFonts w:ascii="Futura Lt BT" w:hAnsi="Futura Lt BT"/>
          <w:sz w:val="22"/>
        </w:rPr>
        <w:t xml:space="preserve">is </w:t>
      </w:r>
      <w:r w:rsidR="00560F80">
        <w:rPr>
          <w:rFonts w:ascii="Futura Lt BT" w:hAnsi="Futura Lt BT"/>
          <w:sz w:val="22"/>
        </w:rPr>
        <w:t>installed</w:t>
      </w:r>
      <w:proofErr w:type="gramEnd"/>
      <w:r>
        <w:rPr>
          <w:rFonts w:ascii="Futura Lt BT" w:hAnsi="Futura Lt BT"/>
          <w:sz w:val="22"/>
        </w:rPr>
        <w:t xml:space="preserve"> and configure.</w:t>
      </w:r>
    </w:p>
    <w:p w:rsidR="00BF7727" w:rsidRDefault="0081135B" w:rsidP="0081135B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 </w:t>
      </w:r>
    </w:p>
    <w:p w:rsidR="00BF7727" w:rsidRPr="00093BC2" w:rsidRDefault="00BF7727" w:rsidP="00BF7727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 w:rsidRPr="00093BC2">
        <w:rPr>
          <w:rFonts w:ascii="Futura Lt BT" w:hAnsi="Futura Lt BT"/>
          <w:sz w:val="22"/>
        </w:rPr>
        <w:t xml:space="preserve">Create the following folder structure </w:t>
      </w:r>
    </w:p>
    <w:p w:rsidR="00BF7727" w:rsidRDefault="00BF7727" w:rsidP="00BF7727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 </w:t>
      </w:r>
      <w:r w:rsidRPr="0081135B">
        <w:rPr>
          <w:rFonts w:ascii="Futura Lt BT" w:hAnsi="Futura Lt BT"/>
          <w:sz w:val="22"/>
        </w:rPr>
        <w:t>D:\apps\OTCS</w:t>
      </w:r>
    </w:p>
    <w:p w:rsidR="00BF7727" w:rsidRDefault="00BF7727" w:rsidP="0081135B">
      <w:pPr>
        <w:rPr>
          <w:rFonts w:ascii="Futura Lt BT" w:hAnsi="Futura Lt BT"/>
          <w:sz w:val="22"/>
        </w:rPr>
      </w:pPr>
    </w:p>
    <w:p w:rsidR="00642DC3" w:rsidRDefault="00642DC3" w:rsidP="00642DC3">
      <w:pPr>
        <w:rPr>
          <w:rFonts w:ascii="Futura Lt BT" w:hAnsi="Futura Lt BT"/>
          <w:sz w:val="22"/>
        </w:rPr>
      </w:pPr>
    </w:p>
    <w:p w:rsidR="0081135B" w:rsidRPr="00093BC2" w:rsidRDefault="0081135B" w:rsidP="00FB7A11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Copy the CS</w:t>
      </w:r>
      <w:r w:rsidRPr="00093BC2">
        <w:rPr>
          <w:rFonts w:ascii="Futura Lt BT" w:hAnsi="Futura Lt BT"/>
          <w:sz w:val="22"/>
        </w:rPr>
        <w:t xml:space="preserve"> installer “</w:t>
      </w:r>
      <w:r w:rsidR="00FB7A11" w:rsidRPr="00FB7A11">
        <w:rPr>
          <w:rFonts w:ascii="Futura Lt BT" w:hAnsi="Futura Lt BT"/>
          <w:sz w:val="22"/>
        </w:rPr>
        <w:t>16.2.7_cs64_win.exe</w:t>
      </w:r>
      <w:r w:rsidRPr="00093BC2">
        <w:rPr>
          <w:rFonts w:ascii="Futura Lt BT" w:hAnsi="Futura Lt BT"/>
          <w:sz w:val="22"/>
        </w:rPr>
        <w:t xml:space="preserve">” from the source location </w:t>
      </w:r>
    </w:p>
    <w:p w:rsidR="0081135B" w:rsidRDefault="0081135B" w:rsidP="0081135B">
      <w:r>
        <w:rPr>
          <w:rFonts w:ascii="Futura Lt BT" w:hAnsi="Futura Lt BT"/>
          <w:sz w:val="22"/>
        </w:rPr>
        <w:t xml:space="preserve">           </w:t>
      </w:r>
      <w:hyperlink r:id="rId34" w:history="1">
        <w:r w:rsidR="00FB7A11">
          <w:rPr>
            <w:rStyle w:val="Hyperlink"/>
          </w:rPr>
          <w:t>Path</w:t>
        </w:r>
      </w:hyperlink>
      <w:r w:rsidR="00FB7A11">
        <w:rPr>
          <w:rStyle w:val="Hyperlink"/>
        </w:rPr>
        <w:t xml:space="preserve"> </w:t>
      </w:r>
      <w:r w:rsidR="00ED4F02">
        <w:rPr>
          <w:rStyle w:val="Hyperlink"/>
        </w:rPr>
        <w:t xml:space="preserve">need to </w:t>
      </w:r>
      <w:proofErr w:type="gramStart"/>
      <w:r w:rsidR="00ED4F02">
        <w:rPr>
          <w:rStyle w:val="Hyperlink"/>
        </w:rPr>
        <w:t xml:space="preserve">be </w:t>
      </w:r>
      <w:r w:rsidR="00FB7A11">
        <w:rPr>
          <w:rStyle w:val="Hyperlink"/>
        </w:rPr>
        <w:t>confirmed</w:t>
      </w:r>
      <w:proofErr w:type="gramEnd"/>
    </w:p>
    <w:p w:rsidR="0081135B" w:rsidRDefault="0081135B" w:rsidP="0081135B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 </w:t>
      </w:r>
    </w:p>
    <w:p w:rsidR="0081135B" w:rsidRDefault="0081135B" w:rsidP="0081135B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 To the newly created structure: </w:t>
      </w:r>
      <w:r w:rsidRPr="0081135B">
        <w:rPr>
          <w:rFonts w:ascii="Futura Lt BT" w:hAnsi="Futura Lt BT"/>
          <w:sz w:val="22"/>
        </w:rPr>
        <w:t>D:\apps\OTCS</w:t>
      </w:r>
    </w:p>
    <w:p w:rsidR="0081135B" w:rsidRDefault="0081135B" w:rsidP="0081135B">
      <w:pPr>
        <w:rPr>
          <w:rFonts w:ascii="Futura Lt BT" w:hAnsi="Futura Lt BT"/>
          <w:sz w:val="22"/>
        </w:rPr>
      </w:pPr>
    </w:p>
    <w:p w:rsidR="0081135B" w:rsidRDefault="0081135B" w:rsidP="0081135B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 w:rsidRPr="00093BC2">
        <w:rPr>
          <w:rFonts w:ascii="Futura Lt BT" w:hAnsi="Futura Lt BT"/>
          <w:sz w:val="22"/>
        </w:rPr>
        <w:t>Run the installer</w:t>
      </w:r>
      <w:r>
        <w:rPr>
          <w:rFonts w:ascii="Futura Lt BT" w:hAnsi="Futura Lt BT"/>
          <w:sz w:val="22"/>
        </w:rPr>
        <w:t>, insure that the applications is install</w:t>
      </w:r>
      <w:r w:rsidR="00560F80">
        <w:rPr>
          <w:rFonts w:ascii="Futura Lt BT" w:hAnsi="Futura Lt BT"/>
          <w:sz w:val="22"/>
        </w:rPr>
        <w:t>ed</w:t>
      </w:r>
      <w:r>
        <w:rPr>
          <w:rFonts w:ascii="Futura Lt BT" w:hAnsi="Futura Lt BT"/>
          <w:sz w:val="22"/>
        </w:rPr>
        <w:t xml:space="preserve"> in “</w:t>
      </w:r>
      <w:r w:rsidRPr="0081135B">
        <w:rPr>
          <w:rFonts w:ascii="Futura Lt BT" w:hAnsi="Futura Lt BT"/>
          <w:sz w:val="22"/>
        </w:rPr>
        <w:t>D:\apps\OTCS</w:t>
      </w:r>
      <w:r>
        <w:rPr>
          <w:rFonts w:ascii="Futura Lt BT" w:hAnsi="Futura Lt BT"/>
          <w:sz w:val="22"/>
        </w:rPr>
        <w:t>\”</w:t>
      </w:r>
    </w:p>
    <w:p w:rsidR="0081135B" w:rsidRDefault="0081135B" w:rsidP="0081135B">
      <w:pPr>
        <w:pStyle w:val="ListParagraph"/>
        <w:rPr>
          <w:rFonts w:ascii="Futura Lt BT" w:hAnsi="Futura Lt BT"/>
          <w:sz w:val="22"/>
        </w:rPr>
      </w:pPr>
    </w:p>
    <w:p w:rsidR="0081135B" w:rsidRDefault="0081135B" w:rsidP="0081135B">
      <w:pPr>
        <w:pStyle w:val="ListParagraph"/>
        <w:rPr>
          <w:rFonts w:ascii="Futura Lt BT" w:hAnsi="Futura Lt BT"/>
          <w:sz w:val="22"/>
        </w:rPr>
      </w:pPr>
      <w:r w:rsidRPr="0081135B">
        <w:rPr>
          <w:rFonts w:ascii="Futura Lt BT" w:hAnsi="Futura Lt BT"/>
          <w:noProof/>
          <w:sz w:val="22"/>
          <w:lang w:eastAsia="en-GB"/>
        </w:rPr>
        <w:lastRenderedPageBreak/>
        <w:drawing>
          <wp:inline distT="0" distB="0" distL="0" distR="0" wp14:anchorId="0860ACF1" wp14:editId="7FD75C02">
            <wp:extent cx="4858428" cy="378195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5B" w:rsidRDefault="0081135B" w:rsidP="0081135B">
      <w:pPr>
        <w:pStyle w:val="ListParagraph"/>
        <w:rPr>
          <w:rFonts w:ascii="Futura Lt BT" w:hAnsi="Futura Lt BT"/>
          <w:sz w:val="22"/>
        </w:rPr>
      </w:pPr>
    </w:p>
    <w:p w:rsidR="0081135B" w:rsidRDefault="0081135B" w:rsidP="0081135B">
      <w:pPr>
        <w:pStyle w:val="ListParagraph"/>
        <w:rPr>
          <w:rFonts w:ascii="Futura Lt BT" w:hAnsi="Futura Lt BT"/>
          <w:sz w:val="22"/>
        </w:rPr>
      </w:pPr>
      <w:r w:rsidRPr="0081135B">
        <w:rPr>
          <w:rFonts w:ascii="Futura Lt BT" w:hAnsi="Futura Lt BT"/>
          <w:noProof/>
          <w:sz w:val="22"/>
          <w:lang w:eastAsia="en-GB"/>
        </w:rPr>
        <w:drawing>
          <wp:inline distT="0" distB="0" distL="0" distR="0" wp14:anchorId="03F1BD5B" wp14:editId="6BF9EC80">
            <wp:extent cx="4810797" cy="3772427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7" cy="377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5B" w:rsidRDefault="0081135B" w:rsidP="0081135B">
      <w:pPr>
        <w:pStyle w:val="ListParagraph"/>
        <w:rPr>
          <w:rFonts w:ascii="Futura Lt BT" w:hAnsi="Futura Lt BT"/>
          <w:sz w:val="22"/>
        </w:rPr>
      </w:pPr>
    </w:p>
    <w:p w:rsidR="0081135B" w:rsidRDefault="0081135B" w:rsidP="0081135B">
      <w:pPr>
        <w:pStyle w:val="ListParagraph"/>
        <w:rPr>
          <w:rFonts w:ascii="Futura Lt BT" w:hAnsi="Futura Lt BT"/>
          <w:sz w:val="22"/>
        </w:rPr>
      </w:pPr>
      <w:r w:rsidRPr="0081135B">
        <w:rPr>
          <w:rFonts w:ascii="Futura Lt BT" w:hAnsi="Futura Lt BT"/>
          <w:noProof/>
          <w:sz w:val="22"/>
          <w:lang w:eastAsia="en-GB"/>
        </w:rPr>
        <w:lastRenderedPageBreak/>
        <w:drawing>
          <wp:inline distT="0" distB="0" distL="0" distR="0" wp14:anchorId="6DF2DD4A" wp14:editId="19204437">
            <wp:extent cx="4848902" cy="3762900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5B" w:rsidRDefault="0081135B" w:rsidP="0081135B">
      <w:pPr>
        <w:pStyle w:val="ListParagraph"/>
        <w:rPr>
          <w:rFonts w:ascii="Futura Lt BT" w:hAnsi="Futura Lt BT"/>
          <w:sz w:val="22"/>
        </w:rPr>
      </w:pPr>
    </w:p>
    <w:p w:rsidR="0081135B" w:rsidRDefault="0081135B" w:rsidP="0081135B">
      <w:pPr>
        <w:pStyle w:val="ListParagraph"/>
        <w:rPr>
          <w:rFonts w:ascii="Futura Lt BT" w:hAnsi="Futura Lt BT"/>
          <w:sz w:val="22"/>
        </w:rPr>
      </w:pPr>
      <w:r w:rsidRPr="0081135B">
        <w:rPr>
          <w:rFonts w:ascii="Futura Lt BT" w:hAnsi="Futura Lt BT"/>
          <w:noProof/>
          <w:sz w:val="22"/>
          <w:lang w:eastAsia="en-GB"/>
        </w:rPr>
        <w:drawing>
          <wp:inline distT="0" distB="0" distL="0" distR="0" wp14:anchorId="05E5ADDA" wp14:editId="574B3CB1">
            <wp:extent cx="4820323" cy="377242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77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5B" w:rsidRDefault="0081135B" w:rsidP="0081135B">
      <w:pPr>
        <w:pStyle w:val="ListParagraph"/>
        <w:rPr>
          <w:rFonts w:ascii="Futura Lt BT" w:hAnsi="Futura Lt BT"/>
          <w:sz w:val="22"/>
        </w:rPr>
      </w:pPr>
    </w:p>
    <w:p w:rsidR="0081135B" w:rsidRDefault="0081135B" w:rsidP="0081135B">
      <w:pPr>
        <w:pStyle w:val="ListParagraph"/>
        <w:rPr>
          <w:rFonts w:ascii="Futura Lt BT" w:hAnsi="Futura Lt BT"/>
          <w:sz w:val="22"/>
        </w:rPr>
      </w:pPr>
    </w:p>
    <w:p w:rsidR="0081135B" w:rsidRDefault="0081135B" w:rsidP="0081135B">
      <w:pPr>
        <w:pStyle w:val="ListParagraph"/>
        <w:rPr>
          <w:rFonts w:ascii="Futura Lt BT" w:hAnsi="Futura Lt BT"/>
          <w:sz w:val="22"/>
        </w:rPr>
      </w:pPr>
      <w:r w:rsidRPr="0081135B">
        <w:rPr>
          <w:rFonts w:ascii="Futura Lt BT" w:hAnsi="Futura Lt BT"/>
          <w:noProof/>
          <w:sz w:val="22"/>
          <w:lang w:eastAsia="en-GB"/>
        </w:rPr>
        <w:lastRenderedPageBreak/>
        <w:drawing>
          <wp:inline distT="0" distB="0" distL="0" distR="0" wp14:anchorId="7C642A7D" wp14:editId="29BEF599">
            <wp:extent cx="4810797" cy="3762900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7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5B" w:rsidRDefault="0081135B" w:rsidP="0081135B">
      <w:pPr>
        <w:pStyle w:val="ListParagraph"/>
        <w:rPr>
          <w:rFonts w:ascii="Futura Lt BT" w:hAnsi="Futura Lt BT"/>
          <w:sz w:val="22"/>
        </w:rPr>
      </w:pPr>
    </w:p>
    <w:p w:rsidR="006C6566" w:rsidRDefault="006C6566" w:rsidP="0081135B">
      <w:pPr>
        <w:pStyle w:val="ListParagraph"/>
        <w:rPr>
          <w:rFonts w:ascii="Futura Lt BT" w:hAnsi="Futura Lt BT"/>
          <w:sz w:val="22"/>
        </w:rPr>
      </w:pPr>
      <w:r w:rsidRPr="006C6566">
        <w:rPr>
          <w:rFonts w:ascii="Futura Lt BT" w:hAnsi="Futura Lt BT"/>
          <w:noProof/>
          <w:sz w:val="22"/>
          <w:lang w:eastAsia="en-GB"/>
        </w:rPr>
        <w:drawing>
          <wp:inline distT="0" distB="0" distL="0" distR="0" wp14:anchorId="1DE0AF8C" wp14:editId="4FBB53D7">
            <wp:extent cx="4839376" cy="3762900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66" w:rsidRDefault="006C6566" w:rsidP="0081135B">
      <w:pPr>
        <w:pStyle w:val="ListParagraph"/>
        <w:rPr>
          <w:rFonts w:ascii="Futura Lt BT" w:hAnsi="Futura Lt BT"/>
          <w:sz w:val="22"/>
        </w:rPr>
      </w:pPr>
    </w:p>
    <w:p w:rsidR="006C6566" w:rsidRDefault="006C6566" w:rsidP="0081135B">
      <w:pPr>
        <w:pStyle w:val="ListParagraph"/>
        <w:rPr>
          <w:rFonts w:ascii="Futura Lt BT" w:hAnsi="Futura Lt BT"/>
          <w:sz w:val="22"/>
        </w:rPr>
      </w:pPr>
      <w:r w:rsidRPr="006C6566">
        <w:rPr>
          <w:rFonts w:ascii="Futura Lt BT" w:hAnsi="Futura Lt BT"/>
          <w:noProof/>
          <w:sz w:val="22"/>
          <w:lang w:eastAsia="en-GB"/>
        </w:rPr>
        <w:lastRenderedPageBreak/>
        <w:drawing>
          <wp:inline distT="0" distB="0" distL="0" distR="0" wp14:anchorId="608C51F8" wp14:editId="02318265">
            <wp:extent cx="4848902" cy="3791479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27" w:rsidRPr="007F1037" w:rsidRDefault="00BF7727" w:rsidP="007F1037">
      <w:pPr>
        <w:rPr>
          <w:rFonts w:ascii="Futura Lt BT" w:hAnsi="Futura Lt BT"/>
          <w:sz w:val="22"/>
        </w:rPr>
      </w:pPr>
    </w:p>
    <w:p w:rsidR="006C6566" w:rsidRDefault="006C6566" w:rsidP="0081135B">
      <w:pPr>
        <w:pStyle w:val="ListParagraph"/>
        <w:rPr>
          <w:rFonts w:ascii="Futura Lt BT" w:hAnsi="Futura Lt BT"/>
          <w:sz w:val="22"/>
        </w:rPr>
      </w:pPr>
    </w:p>
    <w:p w:rsidR="006C6566" w:rsidRDefault="006C6566" w:rsidP="0081135B">
      <w:pPr>
        <w:pStyle w:val="ListParagraph"/>
        <w:rPr>
          <w:rFonts w:ascii="Futura Lt BT" w:hAnsi="Futura Lt BT"/>
          <w:sz w:val="22"/>
        </w:rPr>
      </w:pPr>
      <w:r w:rsidRPr="006C6566">
        <w:rPr>
          <w:rFonts w:ascii="Futura Lt BT" w:hAnsi="Futura Lt BT"/>
          <w:noProof/>
          <w:sz w:val="22"/>
          <w:lang w:eastAsia="en-GB"/>
        </w:rPr>
        <w:drawing>
          <wp:inline distT="0" distB="0" distL="0" distR="0" wp14:anchorId="4064145D" wp14:editId="5A6E0C0D">
            <wp:extent cx="4829849" cy="3781953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66" w:rsidRDefault="006C6566" w:rsidP="0081135B">
      <w:pPr>
        <w:pStyle w:val="ListParagraph"/>
        <w:rPr>
          <w:rFonts w:ascii="Futura Lt BT" w:hAnsi="Futura Lt BT"/>
          <w:sz w:val="22"/>
        </w:rPr>
      </w:pPr>
    </w:p>
    <w:p w:rsidR="006C6566" w:rsidRDefault="006C6566" w:rsidP="0081135B">
      <w:pPr>
        <w:pStyle w:val="ListParagraph"/>
        <w:rPr>
          <w:rFonts w:ascii="Futura Lt BT" w:hAnsi="Futura Lt BT"/>
          <w:sz w:val="22"/>
        </w:rPr>
      </w:pPr>
      <w:r w:rsidRPr="006C6566">
        <w:rPr>
          <w:rFonts w:ascii="Futura Lt BT" w:hAnsi="Futura Lt BT"/>
          <w:noProof/>
          <w:sz w:val="22"/>
          <w:lang w:eastAsia="en-GB"/>
        </w:rPr>
        <w:lastRenderedPageBreak/>
        <w:drawing>
          <wp:inline distT="0" distB="0" distL="0" distR="0" wp14:anchorId="4AD13E84" wp14:editId="58582817">
            <wp:extent cx="4839376" cy="377242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377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66" w:rsidRDefault="006C6566" w:rsidP="0081135B">
      <w:pPr>
        <w:pStyle w:val="ListParagraph"/>
        <w:rPr>
          <w:rFonts w:ascii="Futura Lt BT" w:hAnsi="Futura Lt BT"/>
          <w:sz w:val="22"/>
        </w:rPr>
      </w:pPr>
    </w:p>
    <w:p w:rsidR="0081135B" w:rsidRDefault="00BF7727" w:rsidP="0081135B">
      <w:pPr>
        <w:pStyle w:val="ListParagraph"/>
        <w:rPr>
          <w:rFonts w:ascii="Futura Lt BT" w:hAnsi="Futura Lt BT"/>
          <w:sz w:val="22"/>
        </w:rPr>
      </w:pPr>
      <w:r w:rsidRPr="00BF7727">
        <w:rPr>
          <w:rFonts w:ascii="Futura Lt BT" w:hAnsi="Futura Lt BT"/>
          <w:noProof/>
          <w:sz w:val="22"/>
          <w:lang w:eastAsia="en-GB"/>
        </w:rPr>
        <w:drawing>
          <wp:inline distT="0" distB="0" distL="0" distR="0" wp14:anchorId="4906E7E7" wp14:editId="28FB51D3">
            <wp:extent cx="4829849" cy="371526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7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5B" w:rsidRDefault="0081135B" w:rsidP="0081135B"/>
    <w:p w:rsidR="00BB43E5" w:rsidRDefault="00BB43E5" w:rsidP="00642DC3">
      <w:pPr>
        <w:rPr>
          <w:rFonts w:ascii="Futura Lt BT" w:hAnsi="Futura Lt BT"/>
          <w:sz w:val="22"/>
        </w:rPr>
      </w:pPr>
    </w:p>
    <w:p w:rsidR="000B32B2" w:rsidRDefault="00ED4F02" w:rsidP="000B32B2">
      <w:pPr>
        <w:pStyle w:val="Heading2"/>
        <w:rPr>
          <w:rFonts w:ascii="Futura Lt BT" w:hAnsi="Futura Lt BT"/>
          <w:sz w:val="22"/>
        </w:rPr>
      </w:pPr>
      <w:bookmarkStart w:id="14" w:name="_Toc458517381"/>
      <w:r>
        <w:rPr>
          <w:rFonts w:ascii="Futura Lt BT" w:hAnsi="Futura Lt BT"/>
          <w:sz w:val="22"/>
        </w:rPr>
        <w:lastRenderedPageBreak/>
        <w:t>CS 16.2.7</w:t>
      </w:r>
      <w:r w:rsidR="000B32B2">
        <w:rPr>
          <w:rFonts w:ascii="Futura Lt BT" w:hAnsi="Futura Lt BT"/>
          <w:sz w:val="22"/>
        </w:rPr>
        <w:t xml:space="preserve"> Configuration </w:t>
      </w:r>
      <w:r w:rsidR="00D00062">
        <w:rPr>
          <w:rFonts w:ascii="Futura Lt BT" w:hAnsi="Futura Lt BT"/>
          <w:sz w:val="22"/>
        </w:rPr>
        <w:t>with</w:t>
      </w:r>
      <w:r w:rsidR="00560F80">
        <w:rPr>
          <w:rFonts w:ascii="Futura Lt BT" w:hAnsi="Futura Lt BT"/>
          <w:sz w:val="22"/>
        </w:rPr>
        <w:t xml:space="preserve"> IIS</w:t>
      </w:r>
      <w:bookmarkEnd w:id="14"/>
    </w:p>
    <w:p w:rsidR="00D00062" w:rsidRDefault="00D00062" w:rsidP="00D00062">
      <w:pPr>
        <w:pStyle w:val="ListParagraph"/>
        <w:numPr>
          <w:ilvl w:val="0"/>
          <w:numId w:val="43"/>
        </w:numPr>
        <w:rPr>
          <w:rFonts w:ascii="Futura Lt BT" w:hAnsi="Futura Lt BT"/>
          <w:sz w:val="22"/>
        </w:rPr>
      </w:pPr>
      <w:r w:rsidRPr="005C5160">
        <w:rPr>
          <w:rFonts w:ascii="Futura Lt BT" w:hAnsi="Futura Lt BT"/>
          <w:sz w:val="22"/>
        </w:rPr>
        <w:t xml:space="preserve">Configure </w:t>
      </w:r>
      <w:r>
        <w:rPr>
          <w:rFonts w:ascii="Futura Lt BT" w:hAnsi="Futura Lt BT"/>
          <w:sz w:val="22"/>
        </w:rPr>
        <w:t>the OpenT</w:t>
      </w:r>
      <w:r w:rsidRPr="005C5160">
        <w:rPr>
          <w:rFonts w:ascii="Futura Lt BT" w:hAnsi="Futura Lt BT"/>
          <w:sz w:val="22"/>
        </w:rPr>
        <w:t xml:space="preserve">ext </w:t>
      </w:r>
      <w:r>
        <w:rPr>
          <w:rFonts w:ascii="Futura Lt BT" w:hAnsi="Futura Lt BT"/>
          <w:sz w:val="22"/>
        </w:rPr>
        <w:t>virtual di</w:t>
      </w:r>
      <w:r w:rsidR="00ED4F02">
        <w:rPr>
          <w:rFonts w:ascii="Futura Lt BT" w:hAnsi="Futura Lt BT"/>
          <w:sz w:val="22"/>
        </w:rPr>
        <w:t>rectories in IIS 8 for OTCS 16.2.7</w:t>
      </w:r>
      <w:r>
        <w:rPr>
          <w:rFonts w:ascii="Futura Lt BT" w:hAnsi="Futura Lt BT"/>
          <w:sz w:val="22"/>
        </w:rPr>
        <w:t xml:space="preserve"> </w:t>
      </w:r>
      <w:r w:rsidRPr="005C5160">
        <w:rPr>
          <w:rFonts w:ascii="Futura Lt BT" w:hAnsi="Futura Lt BT"/>
          <w:sz w:val="22"/>
        </w:rPr>
        <w:t>using the document “Case Study</w:t>
      </w:r>
      <w:r w:rsidR="00ED4F02">
        <w:rPr>
          <w:rFonts w:ascii="Futura Lt BT" w:hAnsi="Futura Lt BT"/>
          <w:sz w:val="22"/>
        </w:rPr>
        <w:t xml:space="preserve"> - Deploying Content Server 16.2.7</w:t>
      </w:r>
      <w:r w:rsidRPr="005C5160">
        <w:rPr>
          <w:rFonts w:ascii="Futura Lt BT" w:hAnsi="Futura Lt BT"/>
          <w:sz w:val="22"/>
        </w:rPr>
        <w:t xml:space="preserve"> on Windows 2012</w:t>
      </w:r>
      <w:r>
        <w:rPr>
          <w:rFonts w:ascii="Futura Lt BT" w:hAnsi="Futura Lt BT"/>
          <w:sz w:val="22"/>
        </w:rPr>
        <w:t xml:space="preserve"> and SQL Server 2012.pdf” page 31 ( Phase Three: Configure</w:t>
      </w:r>
      <w:r w:rsidRPr="005C5160">
        <w:rPr>
          <w:rFonts w:ascii="Futura Lt BT" w:hAnsi="Futura Lt BT"/>
          <w:sz w:val="22"/>
        </w:rPr>
        <w:t xml:space="preserve"> IIS 8.xx)</w:t>
      </w:r>
    </w:p>
    <w:p w:rsidR="00BD14A4" w:rsidRDefault="00BD14A4" w:rsidP="00BD14A4">
      <w:pPr>
        <w:pStyle w:val="ListParagraph"/>
        <w:rPr>
          <w:rFonts w:ascii="Futura Lt BT" w:hAnsi="Futura Lt BT"/>
          <w:sz w:val="22"/>
        </w:rPr>
      </w:pPr>
    </w:p>
    <w:p w:rsidR="00BD14A4" w:rsidRDefault="00BD14A4" w:rsidP="00BD14A4">
      <w:pPr>
        <w:pStyle w:val="ListParagraph"/>
        <w:rPr>
          <w:rFonts w:ascii="Futura Lt BT" w:hAnsi="Futura Lt BT"/>
          <w:sz w:val="22"/>
        </w:rPr>
      </w:pPr>
    </w:p>
    <w:p w:rsidR="00BD14A4" w:rsidRDefault="00BD14A4" w:rsidP="00BD14A4">
      <w:pPr>
        <w:pStyle w:val="ListParagraph"/>
        <w:numPr>
          <w:ilvl w:val="0"/>
          <w:numId w:val="43"/>
        </w:numPr>
        <w:rPr>
          <w:rFonts w:ascii="Futura Lt BT" w:hAnsi="Futura Lt BT"/>
          <w:sz w:val="22"/>
        </w:rPr>
      </w:pPr>
      <w:r w:rsidRPr="005C5160">
        <w:rPr>
          <w:rFonts w:ascii="Futura Lt BT" w:hAnsi="Futura Lt BT"/>
          <w:sz w:val="22"/>
        </w:rPr>
        <w:t xml:space="preserve">Configure </w:t>
      </w:r>
      <w:r>
        <w:rPr>
          <w:rFonts w:ascii="Futura Lt BT" w:hAnsi="Futura Lt BT"/>
          <w:sz w:val="22"/>
        </w:rPr>
        <w:t xml:space="preserve">Content Server to  EIB Standard </w:t>
      </w:r>
    </w:p>
    <w:p w:rsidR="00BD14A4" w:rsidRDefault="00BD14A4" w:rsidP="00BD14A4">
      <w:pPr>
        <w:pStyle w:val="ListParagraph"/>
        <w:rPr>
          <w:rFonts w:ascii="Futura Lt BT" w:hAnsi="Futura Lt BT"/>
          <w:sz w:val="22"/>
        </w:rPr>
      </w:pPr>
    </w:p>
    <w:p w:rsidR="00BD14A4" w:rsidRDefault="00BD14A4" w:rsidP="00BD14A4">
      <w:pPr>
        <w:pStyle w:val="ListParagraph"/>
        <w:rPr>
          <w:rFonts w:ascii="Futura Lt BT" w:hAnsi="Futura Lt BT"/>
          <w:sz w:val="22"/>
        </w:rPr>
      </w:pPr>
      <w:r w:rsidRPr="00BD14A4">
        <w:rPr>
          <w:rFonts w:ascii="Futura Lt BT" w:hAnsi="Futura Lt BT"/>
          <w:noProof/>
          <w:sz w:val="22"/>
          <w:lang w:eastAsia="en-GB"/>
        </w:rPr>
        <w:drawing>
          <wp:inline distT="0" distB="0" distL="0" distR="0" wp14:anchorId="28DF8DDC" wp14:editId="18873539">
            <wp:extent cx="5943600" cy="59639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A4" w:rsidRDefault="00BD14A4" w:rsidP="00BD14A4">
      <w:pPr>
        <w:pStyle w:val="ListParagraph"/>
        <w:rPr>
          <w:rFonts w:ascii="Futura Lt BT" w:hAnsi="Futura Lt BT"/>
          <w:sz w:val="22"/>
        </w:rPr>
      </w:pPr>
    </w:p>
    <w:p w:rsidR="00BD14A4" w:rsidRDefault="00BD14A4" w:rsidP="00BD14A4">
      <w:pPr>
        <w:pStyle w:val="ListParagraph"/>
        <w:rPr>
          <w:rFonts w:ascii="Futura Lt BT" w:hAnsi="Futura Lt BT"/>
          <w:sz w:val="22"/>
        </w:rPr>
      </w:pPr>
    </w:p>
    <w:p w:rsidR="00BD14A4" w:rsidRDefault="00BD14A4" w:rsidP="00BD14A4">
      <w:pPr>
        <w:pStyle w:val="ListParagraph"/>
        <w:rPr>
          <w:rFonts w:ascii="Futura Lt BT" w:hAnsi="Futura Lt BT"/>
          <w:sz w:val="22"/>
        </w:rPr>
      </w:pPr>
    </w:p>
    <w:p w:rsidR="00BD14A4" w:rsidRDefault="00BD14A4" w:rsidP="00BD14A4">
      <w:pPr>
        <w:pStyle w:val="ListParagraph"/>
        <w:rPr>
          <w:rFonts w:ascii="Futura Lt BT" w:hAnsi="Futura Lt BT"/>
          <w:sz w:val="22"/>
        </w:rPr>
      </w:pPr>
    </w:p>
    <w:p w:rsidR="00BD14A4" w:rsidRDefault="00BD14A4" w:rsidP="00BD14A4">
      <w:pPr>
        <w:pStyle w:val="ListParagraph"/>
        <w:rPr>
          <w:rFonts w:ascii="Futura Lt BT" w:hAnsi="Futura Lt BT"/>
          <w:sz w:val="22"/>
        </w:rPr>
      </w:pPr>
      <w:r w:rsidRPr="00BD14A4">
        <w:rPr>
          <w:rFonts w:ascii="Futura Lt BT" w:hAnsi="Futura Lt BT"/>
          <w:noProof/>
          <w:sz w:val="22"/>
          <w:lang w:eastAsia="en-GB"/>
        </w:rPr>
        <w:lastRenderedPageBreak/>
        <w:drawing>
          <wp:inline distT="0" distB="0" distL="0" distR="0" wp14:anchorId="12AB3A59" wp14:editId="2C1984C4">
            <wp:extent cx="5943600" cy="44075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78" w:rsidRDefault="00DB4778" w:rsidP="00BD14A4">
      <w:pPr>
        <w:pStyle w:val="ListParagraph"/>
        <w:rPr>
          <w:rFonts w:ascii="Futura Lt BT" w:hAnsi="Futura Lt BT"/>
          <w:sz w:val="22"/>
        </w:rPr>
      </w:pPr>
    </w:p>
    <w:p w:rsidR="00DB4778" w:rsidRDefault="00DB4778" w:rsidP="00DB4778">
      <w:pPr>
        <w:pStyle w:val="ListParagraph"/>
        <w:numPr>
          <w:ilvl w:val="0"/>
          <w:numId w:val="43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Create a New database connection (you need to have the oracle system user connection details</w:t>
      </w:r>
    </w:p>
    <w:p w:rsidR="00DB4778" w:rsidRDefault="00DB4778" w:rsidP="00DB4778">
      <w:pPr>
        <w:pStyle w:val="ListParagraph"/>
        <w:rPr>
          <w:rFonts w:ascii="Futura Lt BT" w:hAnsi="Futura Lt BT"/>
          <w:sz w:val="22"/>
        </w:rPr>
      </w:pPr>
    </w:p>
    <w:p w:rsidR="00DB4778" w:rsidRDefault="00DB4778" w:rsidP="00DB4778">
      <w:pPr>
        <w:pStyle w:val="ListParagraph"/>
        <w:rPr>
          <w:rFonts w:ascii="Futura Lt BT" w:hAnsi="Futura Lt BT"/>
          <w:sz w:val="22"/>
        </w:rPr>
      </w:pPr>
    </w:p>
    <w:p w:rsidR="00DB4778" w:rsidRDefault="00DB4778" w:rsidP="00DB4778">
      <w:pPr>
        <w:pStyle w:val="ListParagraph"/>
        <w:rPr>
          <w:rFonts w:ascii="Futura Lt BT" w:hAnsi="Futura Lt BT"/>
          <w:sz w:val="22"/>
        </w:rPr>
      </w:pPr>
      <w:r w:rsidRPr="00DB4778">
        <w:rPr>
          <w:rFonts w:ascii="Futura Lt BT" w:hAnsi="Futura Lt BT"/>
          <w:noProof/>
          <w:sz w:val="22"/>
          <w:lang w:eastAsia="en-GB"/>
        </w:rPr>
        <w:drawing>
          <wp:inline distT="0" distB="0" distL="0" distR="0" wp14:anchorId="18FAFF1F" wp14:editId="27168D8F">
            <wp:extent cx="5943600" cy="29438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78" w:rsidRDefault="00DB4778" w:rsidP="00DB4778">
      <w:pPr>
        <w:pStyle w:val="ListParagraph"/>
        <w:rPr>
          <w:rFonts w:ascii="Futura Lt BT" w:hAnsi="Futura Lt BT"/>
          <w:sz w:val="22"/>
        </w:rPr>
      </w:pPr>
    </w:p>
    <w:p w:rsidR="00DB4778" w:rsidRDefault="00DB4778" w:rsidP="00DB4778">
      <w:pPr>
        <w:pStyle w:val="ListParagraph"/>
        <w:rPr>
          <w:rFonts w:ascii="Futura Lt BT" w:hAnsi="Futura Lt BT"/>
          <w:sz w:val="22"/>
        </w:rPr>
      </w:pPr>
    </w:p>
    <w:p w:rsidR="00DB4778" w:rsidRDefault="00DB4778" w:rsidP="00DB4778">
      <w:pPr>
        <w:pStyle w:val="ListParagraph"/>
        <w:rPr>
          <w:rFonts w:ascii="Futura Lt BT" w:hAnsi="Futura Lt BT"/>
          <w:sz w:val="22"/>
        </w:rPr>
      </w:pPr>
      <w:r w:rsidRPr="00DB4778">
        <w:rPr>
          <w:rFonts w:ascii="Futura Lt BT" w:hAnsi="Futura Lt BT"/>
          <w:noProof/>
          <w:sz w:val="22"/>
          <w:lang w:eastAsia="en-GB"/>
        </w:rPr>
        <w:lastRenderedPageBreak/>
        <w:drawing>
          <wp:inline distT="0" distB="0" distL="0" distR="0" wp14:anchorId="36C3F4CD" wp14:editId="1F82F3CA">
            <wp:extent cx="5943600" cy="26809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78" w:rsidRDefault="00DB4778" w:rsidP="00DB4778">
      <w:pPr>
        <w:pStyle w:val="ListParagraph"/>
        <w:rPr>
          <w:rFonts w:ascii="Futura Lt BT" w:hAnsi="Futura Lt BT"/>
          <w:sz w:val="22"/>
        </w:rPr>
      </w:pPr>
    </w:p>
    <w:p w:rsidR="00DB4778" w:rsidRDefault="00DB4778" w:rsidP="00DB4778">
      <w:pPr>
        <w:pStyle w:val="ListParagraph"/>
        <w:rPr>
          <w:rFonts w:ascii="Futura Lt BT" w:hAnsi="Futura Lt BT"/>
          <w:sz w:val="22"/>
        </w:rPr>
      </w:pPr>
      <w:r w:rsidRPr="00DB4778">
        <w:rPr>
          <w:rFonts w:ascii="Futura Lt BT" w:hAnsi="Futura Lt BT"/>
          <w:noProof/>
          <w:sz w:val="22"/>
          <w:lang w:eastAsia="en-GB"/>
        </w:rPr>
        <w:drawing>
          <wp:inline distT="0" distB="0" distL="0" distR="0" wp14:anchorId="640F6E5C" wp14:editId="7300BAB1">
            <wp:extent cx="5943600" cy="37007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488" w:rsidRDefault="00681488" w:rsidP="00DB4778">
      <w:pPr>
        <w:pStyle w:val="ListParagraph"/>
        <w:rPr>
          <w:rFonts w:ascii="Futura Lt BT" w:hAnsi="Futura Lt BT"/>
          <w:sz w:val="22"/>
        </w:rPr>
      </w:pPr>
    </w:p>
    <w:p w:rsidR="00681488" w:rsidRDefault="00681488" w:rsidP="00DB4778">
      <w:pPr>
        <w:pStyle w:val="ListParagraph"/>
        <w:rPr>
          <w:rFonts w:ascii="Futura Lt BT" w:hAnsi="Futura Lt BT"/>
          <w:sz w:val="22"/>
        </w:rPr>
      </w:pPr>
    </w:p>
    <w:p w:rsidR="00681488" w:rsidRPr="00972A64" w:rsidRDefault="00681488" w:rsidP="00681488">
      <w:pPr>
        <w:pStyle w:val="ListParagraph"/>
        <w:numPr>
          <w:ilvl w:val="0"/>
          <w:numId w:val="43"/>
        </w:numPr>
        <w:rPr>
          <w:rFonts w:ascii="Futura Lt BT" w:hAnsi="Futura Lt BT"/>
          <w:sz w:val="22"/>
        </w:rPr>
      </w:pPr>
      <w:r w:rsidRPr="00972A64">
        <w:rPr>
          <w:rFonts w:ascii="Futura Lt BT" w:hAnsi="Futura Lt BT"/>
          <w:sz w:val="22"/>
        </w:rPr>
        <w:t xml:space="preserve">Create a </w:t>
      </w:r>
      <w:r w:rsidR="00ED4F02">
        <w:rPr>
          <w:rFonts w:ascii="Futura Lt BT" w:hAnsi="Futura Lt BT"/>
          <w:sz w:val="22"/>
        </w:rPr>
        <w:t>table space</w:t>
      </w:r>
    </w:p>
    <w:p w:rsidR="00681488" w:rsidRPr="00681488" w:rsidRDefault="00681488" w:rsidP="00681488">
      <w:pPr>
        <w:rPr>
          <w:rFonts w:ascii="Futura Lt BT" w:hAnsi="Futura Lt BT"/>
          <w:sz w:val="22"/>
        </w:rPr>
      </w:pPr>
    </w:p>
    <w:p w:rsidR="00681488" w:rsidRDefault="00681488" w:rsidP="00DB4778">
      <w:pPr>
        <w:pStyle w:val="ListParagraph"/>
        <w:rPr>
          <w:rFonts w:ascii="Futura Lt BT" w:hAnsi="Futura Lt BT"/>
          <w:sz w:val="22"/>
        </w:rPr>
      </w:pPr>
    </w:p>
    <w:p w:rsidR="00681488" w:rsidRDefault="00681488" w:rsidP="00DB4778">
      <w:pPr>
        <w:pStyle w:val="ListParagraph"/>
        <w:rPr>
          <w:rFonts w:ascii="Futura Lt BT" w:hAnsi="Futura Lt BT"/>
          <w:sz w:val="22"/>
        </w:rPr>
      </w:pPr>
    </w:p>
    <w:p w:rsidR="00681488" w:rsidRDefault="00681488" w:rsidP="00DB4778">
      <w:pPr>
        <w:pStyle w:val="ListParagraph"/>
        <w:rPr>
          <w:rFonts w:ascii="Futura Lt BT" w:hAnsi="Futura Lt BT"/>
          <w:sz w:val="22"/>
        </w:rPr>
      </w:pPr>
      <w:r w:rsidRPr="00681488">
        <w:rPr>
          <w:rFonts w:ascii="Futura Lt BT" w:hAnsi="Futura Lt BT"/>
          <w:noProof/>
          <w:sz w:val="22"/>
          <w:lang w:eastAsia="en-GB"/>
        </w:rPr>
        <w:lastRenderedPageBreak/>
        <w:drawing>
          <wp:inline distT="0" distB="0" distL="0" distR="0" wp14:anchorId="4CC27286" wp14:editId="1B1E0424">
            <wp:extent cx="5943600" cy="14090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64" w:rsidRDefault="00972A64" w:rsidP="00DB4778">
      <w:pPr>
        <w:pStyle w:val="ListParagraph"/>
        <w:rPr>
          <w:rFonts w:ascii="Futura Lt BT" w:hAnsi="Futura Lt BT"/>
          <w:sz w:val="22"/>
        </w:rPr>
      </w:pPr>
    </w:p>
    <w:p w:rsidR="00972A64" w:rsidRPr="00972A64" w:rsidRDefault="00972A64" w:rsidP="00972A64">
      <w:pPr>
        <w:pStyle w:val="ListParagraph"/>
        <w:numPr>
          <w:ilvl w:val="0"/>
          <w:numId w:val="43"/>
        </w:numPr>
        <w:rPr>
          <w:rFonts w:ascii="Futura Lt BT" w:hAnsi="Futura Lt BT"/>
          <w:sz w:val="22"/>
        </w:rPr>
      </w:pPr>
      <w:r w:rsidRPr="00972A64">
        <w:rPr>
          <w:rFonts w:ascii="Futura Lt BT" w:hAnsi="Futura Lt BT"/>
          <w:sz w:val="22"/>
        </w:rPr>
        <w:t xml:space="preserve">Create a New </w:t>
      </w:r>
      <w:r>
        <w:rPr>
          <w:rFonts w:ascii="Futura Lt BT" w:hAnsi="Futura Lt BT"/>
          <w:sz w:val="22"/>
        </w:rPr>
        <w:t>schema user</w:t>
      </w:r>
    </w:p>
    <w:p w:rsidR="00972A64" w:rsidRDefault="00972A64" w:rsidP="00DB4778">
      <w:pPr>
        <w:pStyle w:val="ListParagraph"/>
        <w:rPr>
          <w:rFonts w:ascii="Futura Lt BT" w:hAnsi="Futura Lt BT"/>
          <w:sz w:val="22"/>
        </w:rPr>
      </w:pPr>
    </w:p>
    <w:p w:rsidR="00FE3759" w:rsidRDefault="00FE3759" w:rsidP="00DB4778">
      <w:pPr>
        <w:pStyle w:val="ListParagraph"/>
        <w:rPr>
          <w:rFonts w:ascii="Futura Lt BT" w:hAnsi="Futura Lt BT"/>
          <w:sz w:val="22"/>
        </w:rPr>
      </w:pPr>
      <w:r w:rsidRPr="00FE3759">
        <w:rPr>
          <w:rFonts w:ascii="Futura Lt BT" w:hAnsi="Futura Lt BT"/>
          <w:noProof/>
          <w:sz w:val="22"/>
          <w:lang w:eastAsia="en-GB"/>
        </w:rPr>
        <w:drawing>
          <wp:inline distT="0" distB="0" distL="0" distR="0" wp14:anchorId="0E32302A" wp14:editId="47ABDC2C">
            <wp:extent cx="5943600" cy="20427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488" w:rsidRDefault="00681488" w:rsidP="00DB4778">
      <w:pPr>
        <w:pStyle w:val="ListParagraph"/>
        <w:rPr>
          <w:rFonts w:ascii="Futura Lt BT" w:hAnsi="Futura Lt BT"/>
          <w:sz w:val="22"/>
        </w:rPr>
      </w:pPr>
    </w:p>
    <w:p w:rsidR="007A4EB7" w:rsidRDefault="007A4EB7" w:rsidP="00DB4778">
      <w:pPr>
        <w:pStyle w:val="ListParagraph"/>
        <w:rPr>
          <w:rFonts w:ascii="Futura Lt BT" w:hAnsi="Futura Lt BT"/>
          <w:sz w:val="22"/>
        </w:rPr>
      </w:pPr>
    </w:p>
    <w:p w:rsidR="007A4EB7" w:rsidRDefault="007A4EB7" w:rsidP="007A4EB7">
      <w:pPr>
        <w:pStyle w:val="ListParagraph"/>
        <w:numPr>
          <w:ilvl w:val="0"/>
          <w:numId w:val="43"/>
        </w:numPr>
        <w:rPr>
          <w:rFonts w:ascii="Futura Lt BT" w:hAnsi="Futura Lt BT"/>
          <w:sz w:val="22"/>
        </w:rPr>
      </w:pPr>
      <w:r w:rsidRPr="007A4EB7">
        <w:rPr>
          <w:rFonts w:ascii="Futura Lt BT" w:hAnsi="Futura Lt BT"/>
          <w:sz w:val="22"/>
        </w:rPr>
        <w:t xml:space="preserve">Set up </w:t>
      </w:r>
      <w:proofErr w:type="spellStart"/>
      <w:r w:rsidRPr="007A4EB7">
        <w:rPr>
          <w:rFonts w:ascii="Futura Lt BT" w:hAnsi="Futura Lt BT"/>
          <w:sz w:val="22"/>
        </w:rPr>
        <w:t>WebDav</w:t>
      </w:r>
      <w:proofErr w:type="spellEnd"/>
    </w:p>
    <w:p w:rsidR="007A4EB7" w:rsidRDefault="007A4EB7" w:rsidP="007A4EB7">
      <w:pPr>
        <w:rPr>
          <w:rFonts w:ascii="Futura Lt BT" w:hAnsi="Futura Lt BT"/>
          <w:sz w:val="22"/>
        </w:rPr>
      </w:pPr>
    </w:p>
    <w:p w:rsidR="007A4EB7" w:rsidRPr="007A4EB7" w:rsidRDefault="007A4EB7" w:rsidP="007A4EB7">
      <w:pPr>
        <w:rPr>
          <w:rFonts w:ascii="Futura Lt BT" w:hAnsi="Futura Lt BT"/>
          <w:sz w:val="22"/>
        </w:rPr>
      </w:pPr>
      <w:r w:rsidRPr="007A4EB7">
        <w:rPr>
          <w:rFonts w:ascii="Futura Lt BT" w:hAnsi="Futura Lt BT"/>
          <w:noProof/>
          <w:sz w:val="22"/>
          <w:lang w:eastAsia="en-GB"/>
        </w:rPr>
        <w:lastRenderedPageBreak/>
        <w:drawing>
          <wp:inline distT="0" distB="0" distL="0" distR="0" wp14:anchorId="11F6CF38" wp14:editId="55B2EDC5">
            <wp:extent cx="5943600" cy="38893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B7" w:rsidRDefault="007A4EB7" w:rsidP="00DB4778">
      <w:pPr>
        <w:pStyle w:val="ListParagraph"/>
        <w:rPr>
          <w:rFonts w:ascii="Futura Lt BT" w:hAnsi="Futura Lt BT"/>
          <w:sz w:val="22"/>
        </w:rPr>
      </w:pPr>
    </w:p>
    <w:p w:rsidR="007A4EB7" w:rsidRDefault="007A4EB7" w:rsidP="00DB4778">
      <w:pPr>
        <w:pStyle w:val="ListParagraph"/>
        <w:rPr>
          <w:rFonts w:ascii="Futura Lt BT" w:hAnsi="Futura Lt BT"/>
          <w:sz w:val="22"/>
        </w:rPr>
      </w:pPr>
    </w:p>
    <w:p w:rsidR="007A4EB7" w:rsidRDefault="007A4EB7" w:rsidP="007A4EB7">
      <w:pPr>
        <w:pStyle w:val="ListParagraph"/>
        <w:numPr>
          <w:ilvl w:val="0"/>
          <w:numId w:val="43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Create a New Enterprise Data Source</w:t>
      </w:r>
    </w:p>
    <w:p w:rsidR="007A4EB7" w:rsidRDefault="007A4EB7" w:rsidP="007A4EB7">
      <w:pPr>
        <w:pStyle w:val="ListParagraph"/>
        <w:rPr>
          <w:rFonts w:ascii="Futura Lt BT" w:hAnsi="Futura Lt BT"/>
          <w:sz w:val="22"/>
        </w:rPr>
      </w:pPr>
    </w:p>
    <w:p w:rsidR="007A4EB7" w:rsidRDefault="007A4EB7" w:rsidP="007A4EB7">
      <w:pPr>
        <w:rPr>
          <w:rFonts w:ascii="Futura Lt BT" w:hAnsi="Futura Lt BT"/>
          <w:sz w:val="22"/>
        </w:rPr>
      </w:pPr>
    </w:p>
    <w:p w:rsidR="007A4EB7" w:rsidRDefault="007A4EB7" w:rsidP="007A4EB7">
      <w:pPr>
        <w:rPr>
          <w:rFonts w:ascii="Futura Lt BT" w:hAnsi="Futura Lt BT"/>
          <w:sz w:val="22"/>
        </w:rPr>
      </w:pPr>
      <w:r w:rsidRPr="007A4EB7">
        <w:rPr>
          <w:rFonts w:ascii="Futura Lt BT" w:hAnsi="Futura Lt BT"/>
          <w:noProof/>
          <w:sz w:val="22"/>
          <w:lang w:eastAsia="en-GB"/>
        </w:rPr>
        <w:drawing>
          <wp:inline distT="0" distB="0" distL="0" distR="0" wp14:anchorId="085F145F" wp14:editId="248CBAD3">
            <wp:extent cx="6534150" cy="314700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14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B7" w:rsidRPr="007A4EB7" w:rsidRDefault="007A4EB7" w:rsidP="007A4EB7">
      <w:pPr>
        <w:rPr>
          <w:rFonts w:ascii="Futura Lt BT" w:hAnsi="Futura Lt BT"/>
          <w:sz w:val="22"/>
        </w:rPr>
      </w:pPr>
    </w:p>
    <w:p w:rsidR="007A4EB7" w:rsidRDefault="007A4EB7" w:rsidP="007A4EB7">
      <w:pPr>
        <w:rPr>
          <w:rFonts w:ascii="Futura Lt BT" w:hAnsi="Futura Lt BT"/>
          <w:sz w:val="22"/>
        </w:rPr>
      </w:pPr>
    </w:p>
    <w:p w:rsidR="007A4EB7" w:rsidRDefault="007A4EB7" w:rsidP="007A4EB7">
      <w:pPr>
        <w:rPr>
          <w:rFonts w:ascii="Futura Lt BT" w:hAnsi="Futura Lt BT"/>
          <w:sz w:val="22"/>
        </w:rPr>
      </w:pPr>
      <w:r w:rsidRPr="007A4EB7">
        <w:rPr>
          <w:rFonts w:ascii="Futura Lt BT" w:hAnsi="Futura Lt BT"/>
          <w:noProof/>
          <w:sz w:val="22"/>
          <w:lang w:eastAsia="en-GB"/>
        </w:rPr>
        <w:lastRenderedPageBreak/>
        <w:drawing>
          <wp:inline distT="0" distB="0" distL="0" distR="0" wp14:anchorId="505D192E" wp14:editId="23A5947B">
            <wp:extent cx="6610350" cy="3447834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19842" cy="345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B7" w:rsidRDefault="007A4EB7" w:rsidP="007A4EB7">
      <w:pPr>
        <w:rPr>
          <w:rFonts w:ascii="Futura Lt BT" w:hAnsi="Futura Lt BT"/>
          <w:sz w:val="22"/>
        </w:rPr>
      </w:pPr>
    </w:p>
    <w:p w:rsidR="007A4EB7" w:rsidRPr="007A4EB7" w:rsidRDefault="007A4EB7" w:rsidP="007A4EB7">
      <w:pPr>
        <w:rPr>
          <w:rFonts w:ascii="Futura Lt BT" w:hAnsi="Futura Lt BT"/>
          <w:sz w:val="22"/>
        </w:rPr>
      </w:pPr>
    </w:p>
    <w:p w:rsidR="00972A64" w:rsidRDefault="007A4EB7" w:rsidP="007A4EB7">
      <w:pPr>
        <w:pStyle w:val="ListParagraph"/>
        <w:numPr>
          <w:ilvl w:val="0"/>
          <w:numId w:val="43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Set up the license.</w:t>
      </w:r>
    </w:p>
    <w:p w:rsidR="007A4EB7" w:rsidRDefault="005B6C00" w:rsidP="005B6C00">
      <w:pPr>
        <w:pStyle w:val="ListParagraph"/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Access the following </w:t>
      </w:r>
      <w:proofErr w:type="spellStart"/>
      <w:proofErr w:type="gramStart"/>
      <w:r>
        <w:rPr>
          <w:rFonts w:ascii="Futura Lt BT" w:hAnsi="Futura Lt BT"/>
          <w:sz w:val="22"/>
        </w:rPr>
        <w:t>url</w:t>
      </w:r>
      <w:proofErr w:type="spellEnd"/>
      <w:proofErr w:type="gramEnd"/>
      <w:r>
        <w:rPr>
          <w:rFonts w:ascii="Futura Lt BT" w:hAnsi="Futura Lt BT"/>
          <w:sz w:val="22"/>
        </w:rPr>
        <w:t xml:space="preserve"> to get create and download a license </w:t>
      </w:r>
    </w:p>
    <w:p w:rsidR="005B6C00" w:rsidRDefault="005B6C00" w:rsidP="005B6C00">
      <w:pPr>
        <w:pStyle w:val="ListParagraph"/>
        <w:rPr>
          <w:rFonts w:ascii="Futura Lt BT" w:hAnsi="Futura Lt BT"/>
          <w:sz w:val="22"/>
        </w:rPr>
      </w:pPr>
    </w:p>
    <w:p w:rsidR="005B6C00" w:rsidRDefault="0078602D" w:rsidP="005B6C00">
      <w:pPr>
        <w:pStyle w:val="ListParagraph"/>
        <w:rPr>
          <w:rFonts w:ascii="Futura Lt BT" w:hAnsi="Futura Lt BT"/>
          <w:sz w:val="22"/>
        </w:rPr>
      </w:pPr>
      <w:hyperlink r:id="rId55" w:history="1">
        <w:r w:rsidR="005B6C00" w:rsidRPr="00C00B61">
          <w:rPr>
            <w:rStyle w:val="Hyperlink"/>
            <w:rFonts w:ascii="Futura Lt BT" w:hAnsi="Futura Lt BT"/>
            <w:sz w:val="22"/>
          </w:rPr>
          <w:t>https://support.opentext.com/portal/site/css?_ga=1.3993523.2082142244.1461655686</w:t>
        </w:r>
      </w:hyperlink>
    </w:p>
    <w:p w:rsidR="005B6C00" w:rsidRDefault="005B6C00" w:rsidP="005B6C00">
      <w:pPr>
        <w:pStyle w:val="ListParagraph"/>
        <w:rPr>
          <w:rFonts w:ascii="Futura Lt BT" w:hAnsi="Futura Lt BT"/>
          <w:sz w:val="22"/>
        </w:rPr>
      </w:pPr>
    </w:p>
    <w:p w:rsidR="00DB4778" w:rsidRDefault="005B6C00" w:rsidP="00BD14A4">
      <w:pPr>
        <w:pStyle w:val="ListParagraph"/>
        <w:rPr>
          <w:rFonts w:ascii="Futura Lt BT" w:hAnsi="Futura Lt BT"/>
          <w:sz w:val="22"/>
        </w:rPr>
      </w:pPr>
      <w:r w:rsidRPr="005B6C00">
        <w:rPr>
          <w:rFonts w:ascii="Futura Lt BT" w:hAnsi="Futura Lt BT"/>
          <w:noProof/>
          <w:sz w:val="22"/>
          <w:lang w:eastAsia="en-GB"/>
        </w:rPr>
        <w:lastRenderedPageBreak/>
        <w:drawing>
          <wp:inline distT="0" distB="0" distL="0" distR="0" wp14:anchorId="22B00570" wp14:editId="42076B0F">
            <wp:extent cx="5943600" cy="52647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853" w:rsidRDefault="000B3853" w:rsidP="00BD14A4">
      <w:pPr>
        <w:pStyle w:val="ListParagraph"/>
        <w:rPr>
          <w:rFonts w:ascii="Futura Lt BT" w:hAnsi="Futura Lt BT"/>
          <w:sz w:val="22"/>
        </w:rPr>
      </w:pPr>
    </w:p>
    <w:p w:rsidR="000B3853" w:rsidRDefault="000B3853" w:rsidP="00BD14A4">
      <w:pPr>
        <w:pStyle w:val="ListParagraph"/>
        <w:rPr>
          <w:rFonts w:ascii="Futura Lt BT" w:hAnsi="Futura Lt BT"/>
          <w:sz w:val="22"/>
        </w:rPr>
      </w:pPr>
      <w:proofErr w:type="gramStart"/>
      <w:r>
        <w:rPr>
          <w:rFonts w:ascii="Futura Lt BT" w:hAnsi="Futura Lt BT"/>
          <w:sz w:val="22"/>
        </w:rPr>
        <w:t>Et</w:t>
      </w:r>
      <w:proofErr w:type="gramEnd"/>
      <w:r>
        <w:rPr>
          <w:rFonts w:ascii="Futura Lt BT" w:hAnsi="Futura Lt BT"/>
          <w:sz w:val="22"/>
        </w:rPr>
        <w:t xml:space="preserve"> Voila </w:t>
      </w:r>
    </w:p>
    <w:p w:rsidR="000B3853" w:rsidRDefault="000B3853" w:rsidP="00BD14A4">
      <w:pPr>
        <w:pStyle w:val="ListParagraph"/>
        <w:rPr>
          <w:rFonts w:ascii="Futura Lt BT" w:hAnsi="Futura Lt BT"/>
          <w:sz w:val="22"/>
        </w:rPr>
      </w:pPr>
    </w:p>
    <w:p w:rsidR="000B3853" w:rsidRDefault="000B3853" w:rsidP="00BD14A4">
      <w:pPr>
        <w:pStyle w:val="ListParagraph"/>
        <w:rPr>
          <w:rFonts w:ascii="Futura Lt BT" w:hAnsi="Futura Lt BT"/>
          <w:sz w:val="22"/>
        </w:rPr>
      </w:pPr>
      <w:bookmarkStart w:id="15" w:name="_GoBack"/>
      <w:bookmarkEnd w:id="15"/>
      <w:r w:rsidRPr="000B3853">
        <w:rPr>
          <w:rFonts w:ascii="Futura Lt BT" w:hAnsi="Futura Lt BT"/>
          <w:noProof/>
          <w:sz w:val="22"/>
          <w:lang w:eastAsia="en-GB"/>
        </w:rPr>
        <w:drawing>
          <wp:inline distT="0" distB="0" distL="0" distR="0" wp14:anchorId="2D5B04AB" wp14:editId="70B69603">
            <wp:extent cx="5943600" cy="26441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2F" w:rsidRDefault="00796B2F" w:rsidP="00BD14A4">
      <w:pPr>
        <w:pStyle w:val="ListParagraph"/>
        <w:rPr>
          <w:rFonts w:ascii="Futura Lt BT" w:hAnsi="Futura Lt BT"/>
          <w:sz w:val="22"/>
        </w:rPr>
      </w:pPr>
    </w:p>
    <w:p w:rsidR="00B6559A" w:rsidRDefault="00B6559A" w:rsidP="00BD14A4">
      <w:pPr>
        <w:pStyle w:val="ListParagraph"/>
        <w:rPr>
          <w:rFonts w:ascii="Futura Lt BT" w:hAnsi="Futura Lt BT"/>
          <w:sz w:val="22"/>
        </w:rPr>
      </w:pPr>
    </w:p>
    <w:p w:rsidR="00B6559A" w:rsidRDefault="00B6559A" w:rsidP="00B6559A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Add the port, 80, 2099, </w:t>
      </w:r>
      <w:r w:rsidRPr="00B6559A">
        <w:rPr>
          <w:rFonts w:ascii="Futura Lt BT" w:hAnsi="Futura Lt BT"/>
          <w:sz w:val="22"/>
        </w:rPr>
        <w:t>5858</w:t>
      </w:r>
      <w:r>
        <w:rPr>
          <w:rFonts w:ascii="Futura Lt BT" w:hAnsi="Futura Lt BT"/>
          <w:sz w:val="22"/>
        </w:rPr>
        <w:t xml:space="preserve">, </w:t>
      </w:r>
      <w:r w:rsidR="002171CD">
        <w:rPr>
          <w:rFonts w:ascii="Futura Lt BT" w:hAnsi="Futura Lt BT"/>
          <w:sz w:val="22"/>
        </w:rPr>
        <w:t xml:space="preserve">8080, </w:t>
      </w:r>
      <w:r w:rsidRPr="00B6559A">
        <w:rPr>
          <w:rFonts w:ascii="Futura Lt BT" w:hAnsi="Futura Lt BT"/>
          <w:sz w:val="22"/>
        </w:rPr>
        <w:t xml:space="preserve"> 3099</w:t>
      </w:r>
      <w:r>
        <w:rPr>
          <w:rFonts w:ascii="Futura Lt BT" w:hAnsi="Futura Lt BT"/>
          <w:sz w:val="22"/>
        </w:rPr>
        <w:t xml:space="preserve">, 8000-9000  to the </w:t>
      </w:r>
      <w:proofErr w:type="spellStart"/>
      <w:r>
        <w:rPr>
          <w:rFonts w:ascii="Futura Lt BT" w:hAnsi="Futura Lt BT"/>
          <w:sz w:val="22"/>
        </w:rPr>
        <w:t>OTCS_Inbound</w:t>
      </w:r>
      <w:proofErr w:type="spellEnd"/>
      <w:r>
        <w:rPr>
          <w:rFonts w:ascii="Futura Lt BT" w:hAnsi="Futura Lt BT"/>
          <w:sz w:val="22"/>
        </w:rPr>
        <w:t xml:space="preserve"> and </w:t>
      </w:r>
      <w:proofErr w:type="spellStart"/>
      <w:r>
        <w:rPr>
          <w:rFonts w:ascii="Futura Lt BT" w:hAnsi="Futura Lt BT"/>
          <w:sz w:val="22"/>
        </w:rPr>
        <w:t>OTCS_Outbound</w:t>
      </w:r>
      <w:proofErr w:type="spellEnd"/>
      <w:r>
        <w:rPr>
          <w:rFonts w:ascii="Futura Lt BT" w:hAnsi="Futura Lt BT"/>
          <w:sz w:val="22"/>
        </w:rPr>
        <w:t xml:space="preserve"> firewall rule</w:t>
      </w:r>
      <w:r w:rsidR="008D35CC">
        <w:rPr>
          <w:rFonts w:ascii="Futura Lt BT" w:hAnsi="Futura Lt BT"/>
          <w:sz w:val="22"/>
        </w:rPr>
        <w:t>s</w:t>
      </w:r>
    </w:p>
    <w:p w:rsidR="00B6559A" w:rsidRDefault="00B6559A" w:rsidP="00BD14A4">
      <w:pPr>
        <w:pStyle w:val="ListParagraph"/>
        <w:rPr>
          <w:rFonts w:ascii="Futura Lt BT" w:hAnsi="Futura Lt BT"/>
          <w:sz w:val="22"/>
        </w:rPr>
      </w:pPr>
    </w:p>
    <w:p w:rsidR="00B6559A" w:rsidRDefault="00B6559A" w:rsidP="00BD14A4">
      <w:pPr>
        <w:pStyle w:val="ListParagraph"/>
        <w:rPr>
          <w:rFonts w:ascii="Futura Lt BT" w:hAnsi="Futura Lt BT"/>
          <w:sz w:val="22"/>
        </w:rPr>
      </w:pPr>
    </w:p>
    <w:p w:rsidR="00796B2F" w:rsidRDefault="00796B2F" w:rsidP="00796B2F">
      <w:pPr>
        <w:pStyle w:val="Heading2"/>
        <w:rPr>
          <w:rFonts w:ascii="Futura Lt BT" w:hAnsi="Futura Lt BT"/>
          <w:sz w:val="22"/>
        </w:rPr>
      </w:pPr>
      <w:bookmarkStart w:id="16" w:name="_Toc458517382"/>
      <w:r>
        <w:rPr>
          <w:rFonts w:ascii="Futura Lt BT" w:hAnsi="Futura Lt BT"/>
          <w:sz w:val="22"/>
        </w:rPr>
        <w:t>Install Optional Module</w:t>
      </w:r>
      <w:bookmarkEnd w:id="16"/>
      <w:r>
        <w:rPr>
          <w:rFonts w:ascii="Futura Lt BT" w:hAnsi="Futura Lt BT"/>
          <w:sz w:val="22"/>
        </w:rPr>
        <w:t xml:space="preserve"> </w:t>
      </w:r>
    </w:p>
    <w:p w:rsidR="00040862" w:rsidRPr="00040862" w:rsidRDefault="00040862" w:rsidP="00040862">
      <w:pPr>
        <w:pStyle w:val="ListParagraph"/>
        <w:numPr>
          <w:ilvl w:val="0"/>
          <w:numId w:val="43"/>
        </w:numPr>
        <w:rPr>
          <w:rFonts w:ascii="Futura Lt BT" w:hAnsi="Futura Lt BT"/>
          <w:sz w:val="22"/>
        </w:rPr>
      </w:pPr>
      <w:r>
        <w:t xml:space="preserve">  Install the optional module located in the following location</w:t>
      </w:r>
    </w:p>
    <w:p w:rsidR="00040862" w:rsidRDefault="0078602D" w:rsidP="00040862">
      <w:pPr>
        <w:pStyle w:val="ListParagraph"/>
        <w:rPr>
          <w:rFonts w:ascii="Futura Lt BT" w:hAnsi="Futura Lt BT"/>
          <w:sz w:val="22"/>
        </w:rPr>
      </w:pPr>
      <w:hyperlink r:id="rId58" w:history="1">
        <w:r w:rsidR="00040862" w:rsidRPr="00C00B61">
          <w:rPr>
            <w:rStyle w:val="Hyperlink"/>
          </w:rPr>
          <w:t>\\vmp-fs-09.beilux.eib.org\v_disk_01$\programs\EA_admin\OpenText\Admin\Upgrade\Software\OT\10.5</w:t>
        </w:r>
        <w:r w:rsidR="00040862" w:rsidRPr="00C00B61">
          <w:rPr>
            <w:rStyle w:val="Hyperlink"/>
            <w:rFonts w:ascii="Futura Lt BT" w:hAnsi="Futura Lt BT"/>
            <w:sz w:val="22"/>
          </w:rPr>
          <w:t>\Module</w:t>
        </w:r>
      </w:hyperlink>
    </w:p>
    <w:p w:rsidR="00040862" w:rsidRDefault="00040862" w:rsidP="00040862">
      <w:pPr>
        <w:rPr>
          <w:rFonts w:ascii="Futura Lt BT" w:hAnsi="Futura Lt BT"/>
          <w:sz w:val="22"/>
        </w:rPr>
      </w:pPr>
    </w:p>
    <w:p w:rsidR="00040862" w:rsidRPr="00040862" w:rsidRDefault="00040862" w:rsidP="00040862">
      <w:pPr>
        <w:rPr>
          <w:rFonts w:ascii="Futura Lt BT" w:hAnsi="Futura Lt BT"/>
          <w:sz w:val="22"/>
        </w:rPr>
      </w:pPr>
    </w:p>
    <w:p w:rsidR="00796B2F" w:rsidRDefault="008B36EC" w:rsidP="00796B2F">
      <w:pPr>
        <w:pStyle w:val="Heading2"/>
        <w:rPr>
          <w:rFonts w:ascii="Futura Lt BT" w:hAnsi="Futura Lt BT"/>
          <w:sz w:val="22"/>
        </w:rPr>
      </w:pPr>
      <w:bookmarkStart w:id="17" w:name="_Toc458517383"/>
      <w:proofErr w:type="spellStart"/>
      <w:r>
        <w:rPr>
          <w:rFonts w:ascii="Futura Lt BT" w:hAnsi="Futura Lt BT"/>
          <w:sz w:val="22"/>
        </w:rPr>
        <w:t>HotFixes</w:t>
      </w:r>
      <w:proofErr w:type="spellEnd"/>
      <w:r>
        <w:rPr>
          <w:rFonts w:ascii="Futura Lt BT" w:hAnsi="Futura Lt BT"/>
          <w:sz w:val="22"/>
        </w:rPr>
        <w:t xml:space="preserve"> and L</w:t>
      </w:r>
      <w:r w:rsidR="00054F1D">
        <w:rPr>
          <w:rFonts w:ascii="Futura Lt BT" w:hAnsi="Futura Lt BT"/>
          <w:sz w:val="22"/>
        </w:rPr>
        <w:t>atest</w:t>
      </w:r>
      <w:r>
        <w:rPr>
          <w:rFonts w:ascii="Futura Lt BT" w:hAnsi="Futura Lt BT"/>
          <w:sz w:val="22"/>
        </w:rPr>
        <w:t xml:space="preserve"> P</w:t>
      </w:r>
      <w:r w:rsidR="00054F1D">
        <w:rPr>
          <w:rFonts w:ascii="Futura Lt BT" w:hAnsi="Futura Lt BT"/>
          <w:sz w:val="22"/>
        </w:rPr>
        <w:t>atch</w:t>
      </w:r>
      <w:r>
        <w:rPr>
          <w:rFonts w:ascii="Futura Lt BT" w:hAnsi="Futura Lt BT"/>
          <w:sz w:val="22"/>
        </w:rPr>
        <w:t>es</w:t>
      </w:r>
      <w:bookmarkEnd w:id="17"/>
      <w:r w:rsidR="00054F1D">
        <w:rPr>
          <w:rFonts w:ascii="Futura Lt BT" w:hAnsi="Futura Lt BT"/>
          <w:sz w:val="22"/>
        </w:rPr>
        <w:t xml:space="preserve"> </w:t>
      </w:r>
    </w:p>
    <w:p w:rsidR="00D048C4" w:rsidRPr="00020E53" w:rsidRDefault="00D048C4" w:rsidP="00D048C4">
      <w:pPr>
        <w:pStyle w:val="ListParagraph"/>
        <w:numPr>
          <w:ilvl w:val="0"/>
          <w:numId w:val="42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Stop the CS services</w:t>
      </w:r>
    </w:p>
    <w:p w:rsidR="00054F1D" w:rsidRDefault="00054F1D" w:rsidP="00054F1D">
      <w:pPr>
        <w:pStyle w:val="ListParagraph"/>
        <w:numPr>
          <w:ilvl w:val="0"/>
          <w:numId w:val="42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Back up the OTCS_HOME</w:t>
      </w:r>
    </w:p>
    <w:p w:rsidR="00054F1D" w:rsidRPr="00020E53" w:rsidRDefault="00054F1D" w:rsidP="00020E53">
      <w:pPr>
        <w:pStyle w:val="ListParagraph"/>
        <w:numPr>
          <w:ilvl w:val="0"/>
          <w:numId w:val="42"/>
        </w:numPr>
        <w:rPr>
          <w:rFonts w:ascii="Futura Lt BT" w:hAnsi="Futura Lt BT"/>
          <w:sz w:val="22"/>
        </w:rPr>
      </w:pPr>
      <w:r w:rsidRPr="00020E53">
        <w:rPr>
          <w:rFonts w:ascii="Futura Lt BT" w:hAnsi="Futura Lt BT"/>
          <w:sz w:val="22"/>
        </w:rPr>
        <w:t>Apply the hotfix</w:t>
      </w:r>
      <w:r w:rsidR="00D048C4" w:rsidRPr="00020E53">
        <w:rPr>
          <w:rFonts w:ascii="Futura Lt BT" w:hAnsi="Futura Lt BT"/>
          <w:sz w:val="22"/>
        </w:rPr>
        <w:t xml:space="preserve"> </w:t>
      </w:r>
      <w:r w:rsidR="00020E53">
        <w:rPr>
          <w:rFonts w:ascii="Futura Lt BT" w:hAnsi="Futura Lt BT"/>
          <w:sz w:val="22"/>
        </w:rPr>
        <w:t>A</w:t>
      </w:r>
      <w:r w:rsidR="00D048C4" w:rsidRPr="00020E53">
        <w:rPr>
          <w:rFonts w:ascii="Futura Lt BT" w:hAnsi="Futura Lt BT"/>
          <w:sz w:val="22"/>
        </w:rPr>
        <w:t>ssemble located</w:t>
      </w:r>
      <w:r w:rsidRPr="00020E53">
        <w:rPr>
          <w:rFonts w:ascii="Futura Lt BT" w:hAnsi="Futura Lt BT"/>
          <w:sz w:val="22"/>
        </w:rPr>
        <w:t xml:space="preserve"> below </w:t>
      </w:r>
    </w:p>
    <w:p w:rsidR="00020E53" w:rsidRDefault="00020E53" w:rsidP="00054F1D">
      <w:pPr>
        <w:ind w:left="360"/>
        <w:rPr>
          <w:rFonts w:ascii="Futura Lt BT" w:hAnsi="Futura Lt BT"/>
          <w:sz w:val="22"/>
        </w:rPr>
      </w:pPr>
    </w:p>
    <w:p w:rsidR="00054F1D" w:rsidRDefault="00054F1D" w:rsidP="00054F1D">
      <w:pPr>
        <w:ind w:left="360"/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</w:t>
      </w:r>
      <w:r w:rsidRPr="00A132FE">
        <w:rPr>
          <w:rFonts w:ascii="Futura Lt BT" w:hAnsi="Futura Lt BT"/>
          <w:sz w:val="22"/>
        </w:rPr>
        <w:t xml:space="preserve">  </w:t>
      </w:r>
      <w:hyperlink r:id="rId59" w:history="1">
        <w:r w:rsidR="00020E53" w:rsidRPr="004C52C5">
          <w:rPr>
            <w:rStyle w:val="Hyperlink"/>
            <w:rFonts w:ascii="Futura Lt BT" w:hAnsi="Futura Lt BT"/>
            <w:sz w:val="22"/>
          </w:rPr>
          <w:t>\\vmp-fs-09.beilux.eib.org\v_disk_01$\programs\EA_admin\OpenText\Admin\Upgrade\Software\OT\10.5\Hotfixes\Staging</w:t>
        </w:r>
      </w:hyperlink>
    </w:p>
    <w:p w:rsidR="00DE638D" w:rsidRDefault="00DE638D" w:rsidP="00020E53">
      <w:pPr>
        <w:rPr>
          <w:rFonts w:ascii="Futura Lt BT" w:hAnsi="Futura Lt BT"/>
          <w:sz w:val="22"/>
        </w:rPr>
      </w:pPr>
    </w:p>
    <w:p w:rsidR="00DE638D" w:rsidRPr="005C5160" w:rsidRDefault="00DE638D" w:rsidP="00DE638D">
      <w:pPr>
        <w:pStyle w:val="ListParagraph"/>
        <w:numPr>
          <w:ilvl w:val="0"/>
          <w:numId w:val="42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Start the CS services</w:t>
      </w:r>
    </w:p>
    <w:p w:rsidR="00054F1D" w:rsidRDefault="00054F1D" w:rsidP="00054F1D">
      <w:pPr>
        <w:rPr>
          <w:rFonts w:ascii="Futura Lt BT" w:hAnsi="Futura Lt BT"/>
          <w:sz w:val="22"/>
        </w:rPr>
      </w:pPr>
    </w:p>
    <w:p w:rsidR="00054F1D" w:rsidRPr="00D83B5E" w:rsidRDefault="00D048C4" w:rsidP="00D83B5E">
      <w:pPr>
        <w:pStyle w:val="ListParagraph"/>
        <w:numPr>
          <w:ilvl w:val="0"/>
          <w:numId w:val="42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R-Extract the Admin Help data source </w:t>
      </w:r>
    </w:p>
    <w:p w:rsidR="00054F1D" w:rsidRPr="00054F1D" w:rsidRDefault="00054F1D" w:rsidP="00054F1D"/>
    <w:p w:rsidR="00054F1D" w:rsidRPr="00054F1D" w:rsidRDefault="00054F1D" w:rsidP="00054F1D"/>
    <w:p w:rsidR="00054F1D" w:rsidRDefault="00054F1D" w:rsidP="00054F1D">
      <w:pPr>
        <w:pStyle w:val="Heading2"/>
        <w:rPr>
          <w:rFonts w:ascii="Futura Lt BT" w:hAnsi="Futura Lt BT"/>
          <w:sz w:val="22"/>
        </w:rPr>
      </w:pPr>
      <w:bookmarkStart w:id="18" w:name="_Toc458517384"/>
      <w:r>
        <w:rPr>
          <w:rFonts w:ascii="Futura Lt BT" w:hAnsi="Futura Lt BT"/>
          <w:sz w:val="22"/>
        </w:rPr>
        <w:t>Align the opentext.ini to EIB standard</w:t>
      </w:r>
      <w:bookmarkEnd w:id="18"/>
      <w:r>
        <w:rPr>
          <w:rFonts w:ascii="Futura Lt BT" w:hAnsi="Futura Lt BT"/>
          <w:sz w:val="22"/>
        </w:rPr>
        <w:t xml:space="preserve"> </w:t>
      </w:r>
    </w:p>
    <w:p w:rsidR="00054F1D" w:rsidRDefault="00054F1D" w:rsidP="00054F1D">
      <w:pPr>
        <w:pStyle w:val="ListParagraph"/>
        <w:numPr>
          <w:ilvl w:val="0"/>
          <w:numId w:val="43"/>
        </w:numPr>
        <w:rPr>
          <w:rFonts w:ascii="Futura Lt BT" w:hAnsi="Futura Lt BT"/>
          <w:sz w:val="22"/>
        </w:rPr>
      </w:pPr>
      <w:r>
        <w:t xml:space="preserve">  </w:t>
      </w:r>
      <w:r>
        <w:rPr>
          <w:rFonts w:ascii="Futura Lt BT" w:hAnsi="Futura Lt BT"/>
          <w:sz w:val="22"/>
        </w:rPr>
        <w:t>Update the opentext.ini loca</w:t>
      </w:r>
      <w:r w:rsidR="008109A0">
        <w:rPr>
          <w:rFonts w:ascii="Futura Lt BT" w:hAnsi="Futura Lt BT"/>
          <w:sz w:val="22"/>
        </w:rPr>
        <w:t xml:space="preserve">ted in the </w:t>
      </w:r>
      <w:proofErr w:type="spellStart"/>
      <w:r w:rsidR="008109A0">
        <w:rPr>
          <w:rFonts w:ascii="Futura Lt BT" w:hAnsi="Futura Lt BT"/>
          <w:sz w:val="22"/>
        </w:rPr>
        <w:t>otcs_home</w:t>
      </w:r>
      <w:proofErr w:type="spellEnd"/>
      <w:r w:rsidR="008109A0">
        <w:rPr>
          <w:rFonts w:ascii="Futura Lt BT" w:hAnsi="Futura Lt BT"/>
          <w:sz w:val="22"/>
        </w:rPr>
        <w:t>\config bas</w:t>
      </w:r>
      <w:r>
        <w:rPr>
          <w:rFonts w:ascii="Futura Lt BT" w:hAnsi="Futura Lt BT"/>
          <w:sz w:val="22"/>
        </w:rPr>
        <w:t>e</w:t>
      </w:r>
      <w:r w:rsidR="008109A0">
        <w:rPr>
          <w:rFonts w:ascii="Futura Lt BT" w:hAnsi="Futura Lt BT"/>
          <w:sz w:val="22"/>
        </w:rPr>
        <w:t>d</w:t>
      </w:r>
      <w:r>
        <w:rPr>
          <w:rFonts w:ascii="Futura Lt BT" w:hAnsi="Futura Lt BT"/>
          <w:sz w:val="22"/>
        </w:rPr>
        <w:t xml:space="preserve"> on the entr</w:t>
      </w:r>
      <w:r w:rsidR="008109A0">
        <w:rPr>
          <w:rFonts w:ascii="Futura Lt BT" w:hAnsi="Futura Lt BT"/>
          <w:sz w:val="22"/>
        </w:rPr>
        <w:t>i</w:t>
      </w:r>
      <w:r>
        <w:rPr>
          <w:rFonts w:ascii="Futura Lt BT" w:hAnsi="Futura Lt BT"/>
          <w:sz w:val="22"/>
        </w:rPr>
        <w:t xml:space="preserve">es from the current </w:t>
      </w:r>
      <w:proofErr w:type="gramStart"/>
      <w:r>
        <w:rPr>
          <w:rFonts w:ascii="Futura Lt BT" w:hAnsi="Futura Lt BT"/>
          <w:sz w:val="22"/>
        </w:rPr>
        <w:t>back end production environment</w:t>
      </w:r>
      <w:proofErr w:type="gramEnd"/>
      <w:r>
        <w:rPr>
          <w:rFonts w:ascii="Futura Lt BT" w:hAnsi="Futura Lt BT"/>
          <w:sz w:val="22"/>
        </w:rPr>
        <w:t>.</w:t>
      </w:r>
    </w:p>
    <w:p w:rsidR="00054F1D" w:rsidRDefault="00054F1D" w:rsidP="00054F1D">
      <w:pPr>
        <w:pStyle w:val="ListParagraph"/>
        <w:rPr>
          <w:rFonts w:ascii="Futura Lt BT" w:hAnsi="Futura Lt BT"/>
          <w:sz w:val="22"/>
        </w:rPr>
      </w:pPr>
    </w:p>
    <w:p w:rsidR="00796B2F" w:rsidRPr="00796B2F" w:rsidRDefault="00796B2F" w:rsidP="00796B2F"/>
    <w:p w:rsidR="00796B2F" w:rsidRPr="00796B2F" w:rsidRDefault="00796B2F" w:rsidP="00796B2F"/>
    <w:p w:rsidR="00796B2F" w:rsidRPr="00796B2F" w:rsidRDefault="00796B2F" w:rsidP="00796B2F"/>
    <w:p w:rsidR="00D01D63" w:rsidRDefault="00D01D63" w:rsidP="00D01D63">
      <w:pPr>
        <w:pStyle w:val="Heading1"/>
        <w:rPr>
          <w:rFonts w:ascii="Futura Lt BT" w:hAnsi="Futura Lt BT"/>
          <w:sz w:val="32"/>
          <w:lang w:val="fr-BE"/>
        </w:rPr>
      </w:pPr>
      <w:bookmarkStart w:id="19" w:name="_Toc458517385"/>
      <w:r>
        <w:rPr>
          <w:rFonts w:ascii="Futura Lt BT" w:hAnsi="Futura Lt BT"/>
          <w:sz w:val="32"/>
          <w:lang w:val="fr-BE"/>
        </w:rPr>
        <w:t xml:space="preserve">VM </w:t>
      </w:r>
      <w:proofErr w:type="gramStart"/>
      <w:r>
        <w:rPr>
          <w:rFonts w:ascii="Futura Lt BT" w:hAnsi="Futura Lt BT"/>
          <w:sz w:val="32"/>
          <w:lang w:val="fr-BE"/>
        </w:rPr>
        <w:t>Ethernet  Configuration</w:t>
      </w:r>
      <w:proofErr w:type="gramEnd"/>
      <w:r>
        <w:rPr>
          <w:rFonts w:ascii="Futura Lt BT" w:hAnsi="Futura Lt BT"/>
          <w:sz w:val="32"/>
          <w:lang w:val="fr-BE"/>
        </w:rPr>
        <w:t>.</w:t>
      </w:r>
      <w:bookmarkEnd w:id="19"/>
    </w:p>
    <w:p w:rsidR="00D01D63" w:rsidRDefault="00D01D63" w:rsidP="00D01D63">
      <w:pPr>
        <w:pStyle w:val="Heading2"/>
        <w:rPr>
          <w:rFonts w:ascii="Futura Lt BT" w:hAnsi="Futura Lt BT"/>
          <w:sz w:val="22"/>
        </w:rPr>
      </w:pPr>
      <w:bookmarkStart w:id="20" w:name="_Toc458517386"/>
      <w:r>
        <w:rPr>
          <w:rFonts w:ascii="Futura Lt BT" w:hAnsi="Futura Lt BT"/>
          <w:sz w:val="22"/>
        </w:rPr>
        <w:t xml:space="preserve">Disable </w:t>
      </w:r>
      <w:proofErr w:type="spellStart"/>
      <w:r>
        <w:rPr>
          <w:rFonts w:ascii="Futura Lt BT" w:hAnsi="Futura Lt BT"/>
          <w:sz w:val="22"/>
        </w:rPr>
        <w:t>Recv</w:t>
      </w:r>
      <w:proofErr w:type="spellEnd"/>
      <w:r>
        <w:rPr>
          <w:rFonts w:ascii="Futura Lt BT" w:hAnsi="Futura Lt BT"/>
          <w:sz w:val="22"/>
        </w:rPr>
        <w:t xml:space="preserve"> Segment Coalescing </w:t>
      </w:r>
      <w:r w:rsidR="008563DE">
        <w:rPr>
          <w:rFonts w:ascii="Futura Lt BT" w:hAnsi="Futura Lt BT"/>
          <w:sz w:val="22"/>
        </w:rPr>
        <w:t>(IPv4)</w:t>
      </w:r>
      <w:bookmarkEnd w:id="20"/>
    </w:p>
    <w:p w:rsidR="00D01D63" w:rsidRDefault="00D01D63" w:rsidP="00D01D63"/>
    <w:p w:rsidR="00D01D63" w:rsidRDefault="00D01D63" w:rsidP="00D01D63">
      <w:r w:rsidRPr="00D01D63">
        <w:rPr>
          <w:noProof/>
          <w:lang w:eastAsia="en-GB"/>
        </w:rPr>
        <w:lastRenderedPageBreak/>
        <w:drawing>
          <wp:inline distT="0" distB="0" distL="0" distR="0" wp14:anchorId="062030F2" wp14:editId="2405D056">
            <wp:extent cx="6724650" cy="223100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725591" cy="22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DE" w:rsidRDefault="008563DE" w:rsidP="00D01D63"/>
    <w:p w:rsidR="008563DE" w:rsidRDefault="008563DE" w:rsidP="00D01D63">
      <w:r w:rsidRPr="008563DE">
        <w:rPr>
          <w:noProof/>
          <w:lang w:eastAsia="en-GB"/>
        </w:rPr>
        <w:drawing>
          <wp:inline distT="0" distB="0" distL="0" distR="0" wp14:anchorId="75F38BCB" wp14:editId="349171D7">
            <wp:extent cx="6724650" cy="26574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726625" cy="26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DE" w:rsidRDefault="008563DE" w:rsidP="00D01D63"/>
    <w:p w:rsidR="008563DE" w:rsidRDefault="008563DE" w:rsidP="00D01D63"/>
    <w:p w:rsidR="008563DE" w:rsidRDefault="008563DE" w:rsidP="00D01D63">
      <w:r w:rsidRPr="008563DE">
        <w:rPr>
          <w:noProof/>
          <w:lang w:eastAsia="en-GB"/>
        </w:rPr>
        <w:drawing>
          <wp:inline distT="0" distB="0" distL="0" distR="0" wp14:anchorId="1791837E" wp14:editId="13332BB8">
            <wp:extent cx="6676184" cy="15335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91746" cy="15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DE" w:rsidRDefault="008563DE" w:rsidP="00D01D63"/>
    <w:p w:rsidR="008563DE" w:rsidRDefault="008563DE" w:rsidP="00D01D63"/>
    <w:p w:rsidR="008563DE" w:rsidRDefault="008563DE" w:rsidP="00D01D63">
      <w:r w:rsidRPr="008563DE">
        <w:rPr>
          <w:noProof/>
          <w:lang w:eastAsia="en-GB"/>
        </w:rPr>
        <w:lastRenderedPageBreak/>
        <w:drawing>
          <wp:inline distT="0" distB="0" distL="0" distR="0" wp14:anchorId="2A61D403" wp14:editId="76E063F5">
            <wp:extent cx="6696075" cy="190437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713729" cy="190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DE" w:rsidRDefault="008563DE" w:rsidP="00D01D63"/>
    <w:p w:rsidR="008563DE" w:rsidRDefault="008563DE" w:rsidP="00D01D63">
      <w:r w:rsidRPr="008563DE">
        <w:rPr>
          <w:noProof/>
          <w:lang w:eastAsia="en-GB"/>
        </w:rPr>
        <w:drawing>
          <wp:inline distT="0" distB="0" distL="0" distR="0" wp14:anchorId="2D4F5481" wp14:editId="7F217F1F">
            <wp:extent cx="6686550" cy="177665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77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DE" w:rsidRDefault="008563DE" w:rsidP="00D01D63"/>
    <w:p w:rsidR="008563DE" w:rsidRDefault="008563DE" w:rsidP="00D01D63">
      <w:r w:rsidRPr="008563DE">
        <w:rPr>
          <w:noProof/>
          <w:lang w:eastAsia="en-GB"/>
        </w:rPr>
        <w:lastRenderedPageBreak/>
        <w:drawing>
          <wp:inline distT="0" distB="0" distL="0" distR="0" wp14:anchorId="350084D7" wp14:editId="21B0779A">
            <wp:extent cx="3724795" cy="4544060"/>
            <wp:effectExtent l="0" t="0" r="9525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DE" w:rsidRDefault="008563DE" w:rsidP="00D01D63"/>
    <w:p w:rsidR="008563DE" w:rsidRDefault="008563DE" w:rsidP="00D01D63">
      <w:r w:rsidRPr="008563DE">
        <w:rPr>
          <w:noProof/>
          <w:lang w:eastAsia="en-GB"/>
        </w:rPr>
        <w:lastRenderedPageBreak/>
        <w:drawing>
          <wp:inline distT="0" distB="0" distL="0" distR="0" wp14:anchorId="43F370B5" wp14:editId="6D3799B5">
            <wp:extent cx="3943901" cy="436305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1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DE" w:rsidRDefault="008563DE" w:rsidP="00D01D63"/>
    <w:p w:rsidR="008563DE" w:rsidRDefault="008563DE" w:rsidP="00D01D63">
      <w:r>
        <w:t xml:space="preserve">Set </w:t>
      </w:r>
      <w:proofErr w:type="spellStart"/>
      <w:r>
        <w:t>Recv</w:t>
      </w:r>
      <w:proofErr w:type="spellEnd"/>
      <w:r>
        <w:t xml:space="preserve"> Segment Coalescing (IPV4) to disable.</w:t>
      </w:r>
    </w:p>
    <w:p w:rsidR="008563DE" w:rsidRDefault="008563DE" w:rsidP="00D01D63"/>
    <w:p w:rsidR="008563DE" w:rsidRDefault="008563DE" w:rsidP="00D01D63">
      <w:r w:rsidRPr="008563DE">
        <w:rPr>
          <w:noProof/>
          <w:lang w:eastAsia="en-GB"/>
        </w:rPr>
        <w:lastRenderedPageBreak/>
        <w:drawing>
          <wp:inline distT="0" distB="0" distL="0" distR="0" wp14:anchorId="71CF9190" wp14:editId="5ED6F758">
            <wp:extent cx="3934374" cy="4363059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B7" w:rsidRDefault="007A55B7" w:rsidP="00D01D63"/>
    <w:p w:rsidR="007A55B7" w:rsidRDefault="007A55B7" w:rsidP="00D01D63">
      <w:r w:rsidRPr="007A55B7">
        <w:rPr>
          <w:noProof/>
          <w:lang w:eastAsia="en-GB"/>
        </w:rPr>
        <w:lastRenderedPageBreak/>
        <w:drawing>
          <wp:inline distT="0" distB="0" distL="0" distR="0" wp14:anchorId="17033076" wp14:editId="3438A4CA">
            <wp:extent cx="3934374" cy="4372586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37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BC" w:rsidRDefault="00C27DBC" w:rsidP="00D01D63"/>
    <w:p w:rsidR="00D47314" w:rsidRDefault="00157A28" w:rsidP="00D47314">
      <w:pPr>
        <w:pStyle w:val="Heading1"/>
        <w:rPr>
          <w:rFonts w:ascii="Futura Lt BT" w:hAnsi="Futura Lt BT"/>
          <w:sz w:val="32"/>
          <w:lang w:val="fr-BE"/>
        </w:rPr>
      </w:pPr>
      <w:bookmarkStart w:id="21" w:name="_Toc456792452"/>
      <w:bookmarkStart w:id="22" w:name="_Toc458517387"/>
      <w:r>
        <w:rPr>
          <w:rFonts w:ascii="Futura Lt BT" w:hAnsi="Futura Lt BT"/>
          <w:sz w:val="32"/>
          <w:lang w:val="fr-BE"/>
        </w:rPr>
        <w:t xml:space="preserve">Apache 2.4.x </w:t>
      </w:r>
      <w:bookmarkEnd w:id="21"/>
      <w:bookmarkEnd w:id="22"/>
    </w:p>
    <w:p w:rsidR="00D47314" w:rsidRDefault="00D47314" w:rsidP="00D47314">
      <w:pPr>
        <w:pStyle w:val="Heading2"/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Installation</w:t>
      </w:r>
    </w:p>
    <w:p w:rsidR="00D47314" w:rsidRPr="00D47314" w:rsidRDefault="00D47314" w:rsidP="00D47314">
      <w:pPr>
        <w:rPr>
          <w:lang w:val="fr-BE"/>
        </w:rPr>
      </w:pPr>
    </w:p>
    <w:p w:rsidR="00157A28" w:rsidRDefault="00157A28" w:rsidP="00157A28">
      <w:pPr>
        <w:rPr>
          <w:rFonts w:ascii="Futura Lt BT" w:hAnsi="Futura Lt BT"/>
          <w:sz w:val="22"/>
        </w:rPr>
      </w:pPr>
    </w:p>
    <w:p w:rsidR="00157A28" w:rsidRPr="00093BC2" w:rsidRDefault="00157A28" w:rsidP="00157A28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 w:rsidRPr="00093BC2">
        <w:rPr>
          <w:rFonts w:ascii="Futura Lt BT" w:hAnsi="Futura Lt BT"/>
          <w:sz w:val="22"/>
        </w:rPr>
        <w:t xml:space="preserve">Create the following folder structure </w:t>
      </w:r>
    </w:p>
    <w:p w:rsidR="00157A28" w:rsidRDefault="00157A28" w:rsidP="00157A28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 D:\apps\Apache</w:t>
      </w:r>
      <w:r w:rsidRPr="00C3218A">
        <w:rPr>
          <w:rFonts w:ascii="Futura Lt BT" w:hAnsi="Futura Lt BT"/>
          <w:sz w:val="22"/>
        </w:rPr>
        <w:t>\</w:t>
      </w:r>
    </w:p>
    <w:p w:rsidR="00157A28" w:rsidRDefault="00157A28" w:rsidP="00157A28">
      <w:pPr>
        <w:rPr>
          <w:rFonts w:ascii="Futura Lt BT" w:hAnsi="Futura Lt BT"/>
          <w:sz w:val="22"/>
        </w:rPr>
      </w:pPr>
    </w:p>
    <w:p w:rsidR="00157A28" w:rsidRPr="00093BC2" w:rsidRDefault="00157A28" w:rsidP="00157A28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 w:rsidRPr="00093BC2">
        <w:rPr>
          <w:rFonts w:ascii="Futura Lt BT" w:hAnsi="Futura Lt BT"/>
          <w:sz w:val="22"/>
        </w:rPr>
        <w:t xml:space="preserve">Copy the </w:t>
      </w:r>
      <w:r>
        <w:rPr>
          <w:rFonts w:ascii="Futura Lt BT" w:hAnsi="Futura Lt BT"/>
          <w:sz w:val="22"/>
        </w:rPr>
        <w:t>Apache tomcat</w:t>
      </w:r>
      <w:r w:rsidRPr="00093BC2">
        <w:rPr>
          <w:rFonts w:ascii="Futura Lt BT" w:hAnsi="Futura Lt BT"/>
          <w:sz w:val="22"/>
        </w:rPr>
        <w:t xml:space="preserve"> installer “apache-tomcat-8.0.33.exe” from the source location </w:t>
      </w:r>
    </w:p>
    <w:p w:rsidR="00157A28" w:rsidRDefault="00157A28" w:rsidP="00157A28">
      <w:r>
        <w:rPr>
          <w:rFonts w:ascii="Futura Lt BT" w:hAnsi="Futura Lt BT"/>
          <w:sz w:val="22"/>
        </w:rPr>
        <w:t xml:space="preserve">           </w:t>
      </w:r>
      <w:hyperlink r:id="rId69" w:history="1">
        <w:r w:rsidRPr="00991A55">
          <w:rPr>
            <w:rStyle w:val="Hyperlink"/>
          </w:rPr>
          <w:t>\\vmp-fs-09.beilux.eib.org\v_disk_01$\programs\EA_admin\OpenText\Admin\Upgrade\Software\Apache</w:t>
        </w:r>
      </w:hyperlink>
    </w:p>
    <w:p w:rsidR="00157A28" w:rsidRDefault="00157A28" w:rsidP="00157A28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</w:t>
      </w:r>
    </w:p>
    <w:p w:rsidR="00157A28" w:rsidRDefault="00157A28" w:rsidP="00157A28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 To the newly created structure: D:\apps\Tomcat\</w:t>
      </w:r>
    </w:p>
    <w:p w:rsidR="00157A28" w:rsidRDefault="00157A28" w:rsidP="00157A28">
      <w:pPr>
        <w:rPr>
          <w:rFonts w:ascii="Futura Lt BT" w:hAnsi="Futura Lt BT"/>
          <w:sz w:val="22"/>
        </w:rPr>
      </w:pPr>
    </w:p>
    <w:p w:rsidR="00157A28" w:rsidRDefault="00157A28" w:rsidP="00157A28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 w:rsidRPr="004E1AE1">
        <w:rPr>
          <w:rFonts w:ascii="Futura Lt BT" w:hAnsi="Futura Lt BT"/>
          <w:sz w:val="22"/>
        </w:rPr>
        <w:t xml:space="preserve">Run the vc_redist_x64/86.exe installer </w:t>
      </w:r>
    </w:p>
    <w:p w:rsidR="00157A28" w:rsidRDefault="00157A28" w:rsidP="00157A28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 w:rsidRPr="004E1AE1">
        <w:rPr>
          <w:rFonts w:ascii="Futura Lt BT" w:hAnsi="Futura Lt BT"/>
          <w:sz w:val="22"/>
        </w:rPr>
        <w:t>Extract the httpd-2.4.23-win64-VC14.zip</w:t>
      </w:r>
      <w:r>
        <w:rPr>
          <w:rFonts w:ascii="Futura Lt BT" w:hAnsi="Futura Lt BT"/>
          <w:sz w:val="22"/>
        </w:rPr>
        <w:t xml:space="preserve"> </w:t>
      </w:r>
      <w:r w:rsidRPr="004E1AE1">
        <w:rPr>
          <w:rFonts w:ascii="Futura Lt BT" w:hAnsi="Futura Lt BT"/>
          <w:sz w:val="22"/>
        </w:rPr>
        <w:t>in “</w:t>
      </w:r>
      <w:r>
        <w:rPr>
          <w:rFonts w:ascii="Futura Lt BT" w:hAnsi="Futura Lt BT"/>
          <w:sz w:val="22"/>
        </w:rPr>
        <w:t>D:\apps\Apache</w:t>
      </w:r>
      <w:r w:rsidRPr="004E1AE1">
        <w:rPr>
          <w:rFonts w:ascii="Futura Lt BT" w:hAnsi="Futura Lt BT"/>
          <w:sz w:val="22"/>
        </w:rPr>
        <w:t>\”</w:t>
      </w:r>
    </w:p>
    <w:p w:rsidR="00157A28" w:rsidRDefault="00157A28" w:rsidP="00157A28">
      <w:pPr>
        <w:pStyle w:val="ListParagraph"/>
        <w:rPr>
          <w:rFonts w:ascii="Futura Lt BT" w:hAnsi="Futura Lt BT"/>
          <w:sz w:val="22"/>
        </w:rPr>
      </w:pPr>
    </w:p>
    <w:p w:rsidR="00157A28" w:rsidRDefault="00157A28" w:rsidP="00157A28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Edit the Apache configuration file  “</w:t>
      </w:r>
      <w:proofErr w:type="spellStart"/>
      <w:r w:rsidRPr="004A0646">
        <w:rPr>
          <w:rFonts w:ascii="Futura Lt BT" w:hAnsi="Futura Lt BT"/>
          <w:sz w:val="22"/>
        </w:rPr>
        <w:t>httpd.conf</w:t>
      </w:r>
      <w:proofErr w:type="spellEnd"/>
      <w:r>
        <w:rPr>
          <w:rFonts w:ascii="Futura Lt BT" w:hAnsi="Futura Lt BT"/>
          <w:sz w:val="22"/>
        </w:rPr>
        <w:t>” as below</w:t>
      </w:r>
    </w:p>
    <w:p w:rsidR="00157A28" w:rsidRDefault="00157A28" w:rsidP="00157A28">
      <w:pPr>
        <w:pStyle w:val="ListParagraph"/>
        <w:rPr>
          <w:rFonts w:ascii="Futura Lt BT" w:hAnsi="Futura Lt BT"/>
          <w:sz w:val="22"/>
        </w:rPr>
      </w:pPr>
    </w:p>
    <w:p w:rsidR="00157A28" w:rsidRDefault="00157A28" w:rsidP="00157A28">
      <w:pPr>
        <w:pStyle w:val="ListParagraph"/>
        <w:numPr>
          <w:ilvl w:val="0"/>
          <w:numId w:val="45"/>
        </w:numPr>
        <w:rPr>
          <w:rFonts w:ascii="Futura Lt BT" w:hAnsi="Futura Lt BT"/>
          <w:sz w:val="22"/>
        </w:rPr>
      </w:pPr>
      <w:proofErr w:type="spellStart"/>
      <w:r w:rsidRPr="004A0646">
        <w:rPr>
          <w:rFonts w:ascii="Futura Lt BT" w:hAnsi="Futura Lt BT"/>
          <w:sz w:val="22"/>
        </w:rPr>
        <w:t>ServerRoot</w:t>
      </w:r>
      <w:proofErr w:type="spellEnd"/>
      <w:r w:rsidRPr="004A0646">
        <w:rPr>
          <w:rFonts w:ascii="Futura Lt BT" w:hAnsi="Futura Lt BT"/>
          <w:sz w:val="22"/>
        </w:rPr>
        <w:t xml:space="preserve"> "D:/apps/Apache"</w:t>
      </w:r>
    </w:p>
    <w:p w:rsidR="00157A28" w:rsidRDefault="00157A28" w:rsidP="00157A28">
      <w:pPr>
        <w:pStyle w:val="ListParagraph"/>
        <w:numPr>
          <w:ilvl w:val="0"/>
          <w:numId w:val="45"/>
        </w:numPr>
        <w:rPr>
          <w:rFonts w:ascii="Futura Lt BT" w:hAnsi="Futura Lt BT"/>
          <w:sz w:val="22"/>
        </w:rPr>
      </w:pPr>
      <w:r w:rsidRPr="004A0646">
        <w:rPr>
          <w:rFonts w:ascii="Futura Lt BT" w:hAnsi="Futura Lt BT"/>
          <w:sz w:val="22"/>
        </w:rPr>
        <w:t>Listen 28088</w:t>
      </w:r>
    </w:p>
    <w:p w:rsidR="00157A28" w:rsidRPr="004A0646" w:rsidRDefault="00157A28" w:rsidP="00157A28">
      <w:pPr>
        <w:pStyle w:val="ListParagraph"/>
        <w:numPr>
          <w:ilvl w:val="0"/>
          <w:numId w:val="45"/>
        </w:numPr>
        <w:rPr>
          <w:rFonts w:ascii="Futura Lt BT" w:hAnsi="Futura Lt BT"/>
          <w:sz w:val="22"/>
        </w:rPr>
      </w:pPr>
      <w:proofErr w:type="spellStart"/>
      <w:r w:rsidRPr="004A0646">
        <w:rPr>
          <w:rFonts w:ascii="Futura Lt BT" w:hAnsi="Futura Lt BT"/>
          <w:sz w:val="22"/>
        </w:rPr>
        <w:t>DocumentRoot</w:t>
      </w:r>
      <w:proofErr w:type="spellEnd"/>
      <w:r w:rsidRPr="004A0646">
        <w:rPr>
          <w:rFonts w:ascii="Futura Lt BT" w:hAnsi="Futura Lt BT"/>
          <w:sz w:val="22"/>
        </w:rPr>
        <w:t xml:space="preserve"> "D:/apps/Apache/htdocs"</w:t>
      </w:r>
    </w:p>
    <w:p w:rsidR="00157A28" w:rsidRDefault="00157A28" w:rsidP="00157A28">
      <w:pPr>
        <w:pStyle w:val="ListParagraph"/>
        <w:numPr>
          <w:ilvl w:val="0"/>
          <w:numId w:val="45"/>
        </w:numPr>
        <w:rPr>
          <w:rFonts w:ascii="Futura Lt BT" w:hAnsi="Futura Lt BT"/>
          <w:sz w:val="22"/>
        </w:rPr>
      </w:pPr>
      <w:r w:rsidRPr="004A0646">
        <w:rPr>
          <w:rFonts w:ascii="Futura Lt BT" w:hAnsi="Futura Lt BT"/>
          <w:sz w:val="22"/>
        </w:rPr>
        <w:lastRenderedPageBreak/>
        <w:t>&lt;Directory "D:/apps/Apache/htdocs"&gt;</w:t>
      </w:r>
    </w:p>
    <w:p w:rsidR="00157A28" w:rsidRPr="004A0646" w:rsidRDefault="00157A28" w:rsidP="00157A28">
      <w:pPr>
        <w:rPr>
          <w:rFonts w:ascii="Futura Lt BT" w:hAnsi="Futura Lt BT"/>
          <w:sz w:val="22"/>
        </w:rPr>
      </w:pPr>
    </w:p>
    <w:p w:rsidR="00157A28" w:rsidRDefault="00157A28" w:rsidP="00157A28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Access the </w:t>
      </w:r>
      <w:r w:rsidRPr="00DB6EF3">
        <w:rPr>
          <w:rFonts w:ascii="Futura Lt BT" w:hAnsi="Futura Lt BT"/>
          <w:sz w:val="22"/>
        </w:rPr>
        <w:t>D:\apps\Apache\bin</w:t>
      </w:r>
      <w:r>
        <w:rPr>
          <w:rFonts w:ascii="Futura Lt BT" w:hAnsi="Futura Lt BT"/>
          <w:sz w:val="22"/>
        </w:rPr>
        <w:t xml:space="preserve"> and pin the </w:t>
      </w:r>
      <w:r w:rsidRPr="00DB6EF3">
        <w:rPr>
          <w:rFonts w:ascii="Futura Lt BT" w:hAnsi="Futura Lt BT"/>
          <w:b/>
          <w:sz w:val="22"/>
        </w:rPr>
        <w:t>ApacheMonitor.exe</w:t>
      </w:r>
      <w:r>
        <w:rPr>
          <w:rFonts w:ascii="Futura Lt BT" w:hAnsi="Futura Lt BT"/>
          <w:sz w:val="22"/>
        </w:rPr>
        <w:t xml:space="preserve"> on the pin Taskbar</w:t>
      </w:r>
    </w:p>
    <w:p w:rsidR="00157A28" w:rsidRDefault="00157A28" w:rsidP="00157A28">
      <w:pPr>
        <w:pStyle w:val="ListParagraph"/>
        <w:rPr>
          <w:rFonts w:ascii="Futura Lt BT" w:hAnsi="Futura Lt BT"/>
          <w:sz w:val="22"/>
        </w:rPr>
      </w:pPr>
    </w:p>
    <w:p w:rsidR="00157A28" w:rsidRDefault="00157A28" w:rsidP="00157A28">
      <w:pPr>
        <w:pStyle w:val="ListParagraph"/>
        <w:rPr>
          <w:rFonts w:ascii="Futura Lt BT" w:hAnsi="Futura Lt BT"/>
          <w:sz w:val="22"/>
        </w:rPr>
      </w:pPr>
      <w:r w:rsidRPr="00DB6EF3">
        <w:rPr>
          <w:rFonts w:ascii="Futura Lt BT" w:hAnsi="Futura Lt BT"/>
          <w:noProof/>
          <w:sz w:val="22"/>
          <w:lang w:eastAsia="en-GB"/>
        </w:rPr>
        <w:drawing>
          <wp:inline distT="0" distB="0" distL="0" distR="0" wp14:anchorId="46BD5719" wp14:editId="68C34347">
            <wp:extent cx="4763165" cy="161947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28" w:rsidRDefault="00157A28" w:rsidP="00157A28">
      <w:pPr>
        <w:pStyle w:val="ListParagraph"/>
        <w:rPr>
          <w:rFonts w:ascii="Futura Lt BT" w:hAnsi="Futura Lt BT"/>
          <w:sz w:val="22"/>
        </w:rPr>
      </w:pPr>
    </w:p>
    <w:p w:rsidR="00157A28" w:rsidRDefault="00157A28" w:rsidP="00157A28">
      <w:pPr>
        <w:pStyle w:val="ListParagraph"/>
        <w:rPr>
          <w:rFonts w:ascii="Futura Lt BT" w:hAnsi="Futura Lt BT"/>
          <w:sz w:val="22"/>
        </w:rPr>
      </w:pPr>
    </w:p>
    <w:p w:rsidR="00157A28" w:rsidRPr="00DB6EF3" w:rsidRDefault="00157A28" w:rsidP="00157A28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Restart the server</w:t>
      </w:r>
    </w:p>
    <w:p w:rsidR="00157A28" w:rsidRDefault="00157A28" w:rsidP="00157A28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RDP to the server  and run </w:t>
      </w:r>
      <w:proofErr w:type="spellStart"/>
      <w:r>
        <w:rPr>
          <w:rFonts w:ascii="Futura Lt BT" w:hAnsi="Futura Lt BT"/>
          <w:sz w:val="22"/>
        </w:rPr>
        <w:t>cmd</w:t>
      </w:r>
      <w:proofErr w:type="spellEnd"/>
      <w:r>
        <w:rPr>
          <w:rFonts w:ascii="Futura Lt BT" w:hAnsi="Futura Lt BT"/>
          <w:sz w:val="22"/>
        </w:rPr>
        <w:t xml:space="preserve"> as administrator </w:t>
      </w:r>
    </w:p>
    <w:p w:rsidR="00157A28" w:rsidRDefault="00157A28" w:rsidP="00157A28">
      <w:pPr>
        <w:pStyle w:val="ListParagraph"/>
        <w:rPr>
          <w:rFonts w:ascii="Futura Lt BT" w:hAnsi="Futura Lt BT"/>
          <w:sz w:val="22"/>
        </w:rPr>
      </w:pPr>
    </w:p>
    <w:p w:rsidR="00157A28" w:rsidRDefault="00157A28" w:rsidP="00157A28">
      <w:pPr>
        <w:pStyle w:val="ListParagraph"/>
        <w:rPr>
          <w:rFonts w:ascii="Futura Lt BT" w:hAnsi="Futura Lt BT"/>
          <w:sz w:val="22"/>
        </w:rPr>
      </w:pPr>
      <w:r w:rsidRPr="004A0646">
        <w:rPr>
          <w:rFonts w:ascii="Futura Lt BT" w:hAnsi="Futura Lt BT"/>
          <w:noProof/>
          <w:sz w:val="22"/>
          <w:lang w:eastAsia="en-GB"/>
        </w:rPr>
        <w:drawing>
          <wp:inline distT="0" distB="0" distL="0" distR="0" wp14:anchorId="25F8FBE5" wp14:editId="5BE458C1">
            <wp:extent cx="3781953" cy="2848373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28" w:rsidRDefault="00157A28" w:rsidP="00157A28">
      <w:pPr>
        <w:rPr>
          <w:rFonts w:ascii="Futura Lt BT" w:hAnsi="Futura Lt BT"/>
          <w:sz w:val="22"/>
        </w:rPr>
      </w:pPr>
    </w:p>
    <w:p w:rsidR="00157A28" w:rsidRDefault="00157A28" w:rsidP="00157A28">
      <w:pPr>
        <w:rPr>
          <w:rFonts w:ascii="Futura Lt BT" w:hAnsi="Futura Lt BT"/>
          <w:sz w:val="22"/>
        </w:rPr>
      </w:pPr>
    </w:p>
    <w:p w:rsidR="00157A28" w:rsidRPr="00DB6EF3" w:rsidRDefault="00157A28" w:rsidP="00157A28">
      <w:pPr>
        <w:rPr>
          <w:rFonts w:ascii="Futura Lt BT" w:hAnsi="Futura Lt BT"/>
          <w:sz w:val="22"/>
        </w:rPr>
      </w:pPr>
    </w:p>
    <w:p w:rsidR="00157A28" w:rsidRDefault="00157A28" w:rsidP="00157A28">
      <w:pPr>
        <w:pStyle w:val="ListParagraph"/>
        <w:rPr>
          <w:rFonts w:ascii="Futura Lt BT" w:hAnsi="Futura Lt BT"/>
          <w:sz w:val="22"/>
        </w:rPr>
      </w:pPr>
    </w:p>
    <w:p w:rsidR="00157A28" w:rsidRDefault="00157A28" w:rsidP="00157A28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Cd  to D:\apps\Apache\bin </w:t>
      </w:r>
    </w:p>
    <w:p w:rsidR="00157A28" w:rsidRDefault="00157A28" w:rsidP="00157A28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Run “</w:t>
      </w:r>
      <w:r w:rsidRPr="00DB6EF3">
        <w:rPr>
          <w:rFonts w:ascii="Futura Lt BT" w:hAnsi="Futura Lt BT"/>
          <w:sz w:val="22"/>
        </w:rPr>
        <w:t>httpd.exe -k install</w:t>
      </w:r>
      <w:r>
        <w:rPr>
          <w:rFonts w:ascii="Futura Lt BT" w:hAnsi="Futura Lt BT"/>
          <w:sz w:val="22"/>
        </w:rPr>
        <w:t>”</w:t>
      </w:r>
    </w:p>
    <w:p w:rsidR="00157A28" w:rsidRDefault="00157A28" w:rsidP="00157A28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Run “</w:t>
      </w:r>
      <w:r w:rsidRPr="00F053BA">
        <w:rPr>
          <w:rFonts w:ascii="Futura Lt BT" w:hAnsi="Futura Lt BT"/>
          <w:sz w:val="22"/>
        </w:rPr>
        <w:t xml:space="preserve">httpd.exe -k </w:t>
      </w:r>
      <w:proofErr w:type="spellStart"/>
      <w:r w:rsidRPr="00F053BA">
        <w:rPr>
          <w:rFonts w:ascii="Futura Lt BT" w:hAnsi="Futura Lt BT"/>
          <w:sz w:val="22"/>
        </w:rPr>
        <w:t>runservice</w:t>
      </w:r>
      <w:proofErr w:type="spellEnd"/>
      <w:r>
        <w:rPr>
          <w:rFonts w:ascii="Futura Lt BT" w:hAnsi="Futura Lt BT"/>
          <w:sz w:val="22"/>
        </w:rPr>
        <w:t>”</w:t>
      </w:r>
    </w:p>
    <w:p w:rsidR="00157A28" w:rsidRDefault="00157A28" w:rsidP="00157A28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Test access </w:t>
      </w:r>
      <w:r w:rsidR="00690B3A">
        <w:rPr>
          <w:rFonts w:ascii="Futura Lt BT" w:hAnsi="Futura Lt BT"/>
          <w:sz w:val="22"/>
        </w:rPr>
        <w:t>internally</w:t>
      </w:r>
      <w:r>
        <w:rPr>
          <w:rFonts w:ascii="Futura Lt BT" w:hAnsi="Futura Lt BT"/>
          <w:sz w:val="22"/>
        </w:rPr>
        <w:t xml:space="preserve"> and externally to the server   IE and past </w:t>
      </w:r>
      <w:hyperlink r:id="rId72" w:history="1">
        <w:r w:rsidRPr="00AD5206">
          <w:rPr>
            <w:rStyle w:val="Hyperlink"/>
            <w:rFonts w:ascii="Futura Lt BT" w:hAnsi="Futura Lt BT"/>
            <w:sz w:val="22"/>
          </w:rPr>
          <w:t>http://localhost:28088/index.html</w:t>
        </w:r>
      </w:hyperlink>
      <w:r>
        <w:rPr>
          <w:rFonts w:ascii="Futura Lt BT" w:hAnsi="Futura Lt BT"/>
          <w:sz w:val="22"/>
        </w:rPr>
        <w:t xml:space="preserve"> / </w:t>
      </w:r>
      <w:hyperlink w:history="1">
        <w:r w:rsidRPr="00AD5206">
          <w:rPr>
            <w:rStyle w:val="Hyperlink"/>
            <w:rFonts w:ascii="Futura Lt BT" w:hAnsi="Futura Lt BT"/>
            <w:sz w:val="22"/>
          </w:rPr>
          <w:t>http://&lt;hostname&gt;:28088/index.html</w:t>
        </w:r>
      </w:hyperlink>
    </w:p>
    <w:p w:rsidR="00157A28" w:rsidRDefault="00157A28" w:rsidP="00157A28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</w:p>
    <w:p w:rsidR="00157A28" w:rsidRDefault="00157A28" w:rsidP="00157A28">
      <w:pPr>
        <w:pStyle w:val="ListParagraph"/>
        <w:rPr>
          <w:rFonts w:ascii="Futura Lt BT" w:hAnsi="Futura Lt BT"/>
          <w:sz w:val="22"/>
        </w:rPr>
      </w:pPr>
    </w:p>
    <w:p w:rsidR="00157A28" w:rsidRDefault="00157A28" w:rsidP="00157A28">
      <w:pPr>
        <w:pStyle w:val="ListParagraph"/>
        <w:rPr>
          <w:rFonts w:ascii="Futura Lt BT" w:hAnsi="Futura Lt BT"/>
          <w:sz w:val="22"/>
        </w:rPr>
      </w:pPr>
      <w:r w:rsidRPr="003432A5">
        <w:rPr>
          <w:rFonts w:ascii="Futura Lt BT" w:hAnsi="Futura Lt BT"/>
          <w:noProof/>
          <w:sz w:val="22"/>
          <w:lang w:eastAsia="en-GB"/>
        </w:rPr>
        <w:lastRenderedPageBreak/>
        <w:drawing>
          <wp:inline distT="0" distB="0" distL="0" distR="0" wp14:anchorId="622DD8C6" wp14:editId="13E21D04">
            <wp:extent cx="4629796" cy="1667108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14" w:rsidRDefault="00D47314" w:rsidP="00157A28">
      <w:pPr>
        <w:pStyle w:val="ListParagraph"/>
        <w:rPr>
          <w:rFonts w:ascii="Futura Lt BT" w:hAnsi="Futura Lt BT"/>
          <w:sz w:val="22"/>
        </w:rPr>
      </w:pPr>
    </w:p>
    <w:p w:rsidR="00D47314" w:rsidRDefault="00D47314" w:rsidP="00D47314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Cd  to D:\apps\Apache\bin </w:t>
      </w:r>
    </w:p>
    <w:p w:rsidR="00D47314" w:rsidRDefault="00D47314" w:rsidP="00D47314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Run “</w:t>
      </w:r>
      <w:r w:rsidRPr="00DB6EF3">
        <w:rPr>
          <w:rFonts w:ascii="Futura Lt BT" w:hAnsi="Futura Lt BT"/>
          <w:sz w:val="22"/>
        </w:rPr>
        <w:t>httpd.exe -k install</w:t>
      </w:r>
      <w:r>
        <w:rPr>
          <w:rFonts w:ascii="Futura Lt BT" w:hAnsi="Futura Lt BT"/>
          <w:sz w:val="22"/>
        </w:rPr>
        <w:t>”</w:t>
      </w:r>
    </w:p>
    <w:p w:rsidR="00D47314" w:rsidRDefault="00D47314" w:rsidP="00D47314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Run “</w:t>
      </w:r>
      <w:r w:rsidRPr="00F053BA">
        <w:rPr>
          <w:rFonts w:ascii="Futura Lt BT" w:hAnsi="Futura Lt BT"/>
          <w:sz w:val="22"/>
        </w:rPr>
        <w:t xml:space="preserve">httpd.exe -k </w:t>
      </w:r>
      <w:proofErr w:type="spellStart"/>
      <w:r w:rsidRPr="00F053BA">
        <w:rPr>
          <w:rFonts w:ascii="Futura Lt BT" w:hAnsi="Futura Lt BT"/>
          <w:sz w:val="22"/>
        </w:rPr>
        <w:t>runservice</w:t>
      </w:r>
      <w:proofErr w:type="spellEnd"/>
      <w:r>
        <w:rPr>
          <w:rFonts w:ascii="Futura Lt BT" w:hAnsi="Futura Lt BT"/>
          <w:sz w:val="22"/>
        </w:rPr>
        <w:t>”</w:t>
      </w:r>
    </w:p>
    <w:p w:rsidR="00D47314" w:rsidRPr="00F77B21" w:rsidRDefault="00D47314" w:rsidP="00D47314">
      <w:pPr>
        <w:pStyle w:val="ListParagraph"/>
        <w:numPr>
          <w:ilvl w:val="0"/>
          <w:numId w:val="41"/>
        </w:numPr>
        <w:rPr>
          <w:rStyle w:val="Hyperlink"/>
          <w:rFonts w:ascii="Futura Lt BT" w:hAnsi="Futura Lt BT"/>
          <w:color w:val="auto"/>
          <w:sz w:val="22"/>
          <w:u w:val="none"/>
        </w:rPr>
      </w:pPr>
      <w:r>
        <w:rPr>
          <w:rFonts w:ascii="Futura Lt BT" w:hAnsi="Futura Lt BT"/>
          <w:sz w:val="22"/>
        </w:rPr>
        <w:t xml:space="preserve">Test access internally and externally to the server   IE and past </w:t>
      </w:r>
      <w:hyperlink r:id="rId74" w:history="1">
        <w:r w:rsidRPr="00AD5206">
          <w:rPr>
            <w:rStyle w:val="Hyperlink"/>
            <w:rFonts w:ascii="Futura Lt BT" w:hAnsi="Futura Lt BT"/>
            <w:sz w:val="22"/>
          </w:rPr>
          <w:t>http://localhost:28088/index.html</w:t>
        </w:r>
      </w:hyperlink>
      <w:r>
        <w:rPr>
          <w:rFonts w:ascii="Futura Lt BT" w:hAnsi="Futura Lt BT"/>
          <w:sz w:val="22"/>
        </w:rPr>
        <w:t xml:space="preserve"> / </w:t>
      </w:r>
      <w:hyperlink w:history="1">
        <w:r w:rsidRPr="00AD5206">
          <w:rPr>
            <w:rStyle w:val="Hyperlink"/>
            <w:rFonts w:ascii="Futura Lt BT" w:hAnsi="Futura Lt BT"/>
            <w:sz w:val="22"/>
          </w:rPr>
          <w:t>http://&lt;hostname&gt;:28088/index.html</w:t>
        </w:r>
      </w:hyperlink>
    </w:p>
    <w:p w:rsidR="00F77B21" w:rsidRDefault="00F77B21" w:rsidP="00F77B21">
      <w:pPr>
        <w:pStyle w:val="ListParagraph"/>
        <w:rPr>
          <w:rFonts w:ascii="Futura Lt BT" w:hAnsi="Futura Lt BT"/>
          <w:sz w:val="22"/>
        </w:rPr>
      </w:pPr>
    </w:p>
    <w:p w:rsidR="00F77B21" w:rsidRDefault="00F77B21" w:rsidP="00F77B21">
      <w:pPr>
        <w:pStyle w:val="Heading2"/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Ged Set up</w:t>
      </w:r>
    </w:p>
    <w:p w:rsidR="00F77B21" w:rsidRDefault="00F77B21" w:rsidP="00F77B21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Cd  to D:\apps\Apache\conf</w:t>
      </w:r>
    </w:p>
    <w:p w:rsidR="00F77B21" w:rsidRPr="00F77B21" w:rsidRDefault="00F77B21" w:rsidP="00F77B21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Update the </w:t>
      </w:r>
      <w:proofErr w:type="spellStart"/>
      <w:r w:rsidR="007A6A49" w:rsidRPr="00F77B21">
        <w:rPr>
          <w:rFonts w:ascii="Futura Lt BT" w:hAnsi="Futura Lt BT"/>
          <w:sz w:val="22"/>
        </w:rPr>
        <w:t>httpd.conf</w:t>
      </w:r>
      <w:proofErr w:type="spellEnd"/>
      <w:r w:rsidR="007A6A49">
        <w:rPr>
          <w:rFonts w:ascii="Futura Lt BT" w:hAnsi="Futura Lt BT"/>
          <w:sz w:val="22"/>
        </w:rPr>
        <w:t xml:space="preserve"> </w:t>
      </w:r>
      <w:r>
        <w:rPr>
          <w:rFonts w:ascii="Futura Lt BT" w:hAnsi="Futura Lt BT"/>
          <w:sz w:val="22"/>
        </w:rPr>
        <w:t xml:space="preserve">as below </w:t>
      </w:r>
      <w:hyperlink r:id="rId75" w:history="1">
        <w:r w:rsidRPr="001D3992">
          <w:rPr>
            <w:rStyle w:val="Hyperlink"/>
            <w:rFonts w:ascii="Futura Lt BT" w:hAnsi="Futura Lt BT"/>
            <w:sz w:val="22"/>
          </w:rPr>
          <w:t>https://ged.beilux.eib.org/ged/ged.dll/open/74960115</w:t>
        </w:r>
      </w:hyperlink>
      <w:r>
        <w:rPr>
          <w:rFonts w:ascii="Futura Lt BT" w:hAnsi="Futura Lt BT"/>
          <w:sz w:val="22"/>
        </w:rPr>
        <w:t xml:space="preserve"> </w:t>
      </w:r>
    </w:p>
    <w:p w:rsidR="00F77B21" w:rsidRDefault="00F77B21" w:rsidP="00F77B21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Save the </w:t>
      </w:r>
      <w:proofErr w:type="spellStart"/>
      <w:r w:rsidRPr="00F77B21">
        <w:rPr>
          <w:rFonts w:ascii="Futura Lt BT" w:hAnsi="Futura Lt BT"/>
          <w:sz w:val="22"/>
        </w:rPr>
        <w:t>httpd.conf</w:t>
      </w:r>
      <w:proofErr w:type="spellEnd"/>
      <w:r>
        <w:rPr>
          <w:rFonts w:ascii="Futura Lt BT" w:hAnsi="Futura Lt BT"/>
          <w:sz w:val="22"/>
        </w:rPr>
        <w:t xml:space="preserve"> </w:t>
      </w:r>
    </w:p>
    <w:p w:rsidR="00F77B21" w:rsidRPr="00F77B21" w:rsidRDefault="00F77B21" w:rsidP="00F77B21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Restart the apache services</w:t>
      </w:r>
      <w:r>
        <w:t xml:space="preserve">      </w:t>
      </w:r>
    </w:p>
    <w:p w:rsidR="00D47314" w:rsidRPr="00F77B21" w:rsidRDefault="00D47314" w:rsidP="00F77B21">
      <w:pPr>
        <w:ind w:left="360"/>
        <w:rPr>
          <w:rFonts w:ascii="Futura Lt BT" w:hAnsi="Futura Lt BT"/>
          <w:sz w:val="22"/>
        </w:rPr>
      </w:pPr>
    </w:p>
    <w:p w:rsidR="00F52B71" w:rsidRDefault="00F52B71" w:rsidP="00D01D63"/>
    <w:p w:rsidR="005C3C4A" w:rsidRPr="00334901" w:rsidRDefault="00504133" w:rsidP="00504133">
      <w:pPr>
        <w:pStyle w:val="Heading1"/>
        <w:rPr>
          <w:rFonts w:ascii="Futura Lt BT" w:hAnsi="Futura Lt BT"/>
          <w:sz w:val="32"/>
        </w:rPr>
      </w:pPr>
      <w:bookmarkStart w:id="23" w:name="_Toc458517388"/>
      <w:r w:rsidRPr="00334901">
        <w:rPr>
          <w:rFonts w:ascii="Futura Lt BT" w:hAnsi="Futura Lt BT"/>
          <w:sz w:val="32"/>
        </w:rPr>
        <w:t>NSS</w:t>
      </w:r>
      <w:r w:rsidR="00192DEA" w:rsidRPr="00334901">
        <w:rPr>
          <w:rFonts w:ascii="Futura Lt BT" w:hAnsi="Futura Lt BT"/>
          <w:sz w:val="32"/>
        </w:rPr>
        <w:t xml:space="preserve">M </w:t>
      </w:r>
      <w:r w:rsidRPr="00334901">
        <w:rPr>
          <w:rFonts w:ascii="Futura Lt BT" w:hAnsi="Futura Lt BT"/>
          <w:sz w:val="32"/>
        </w:rPr>
        <w:t xml:space="preserve">- the Non-Sucking Service Manager </w:t>
      </w:r>
      <w:r w:rsidR="00192DEA" w:rsidRPr="00334901">
        <w:rPr>
          <w:rFonts w:ascii="Futura Lt BT" w:hAnsi="Futura Lt BT"/>
          <w:sz w:val="32"/>
        </w:rPr>
        <w:t>Installation.</w:t>
      </w:r>
      <w:bookmarkEnd w:id="23"/>
    </w:p>
    <w:p w:rsidR="00F52B71" w:rsidRDefault="00603C4E" w:rsidP="00603C4E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You can find more information about NSSM  on the following link </w:t>
      </w:r>
      <w:hyperlink r:id="rId76" w:history="1">
        <w:r w:rsidRPr="0049617E">
          <w:rPr>
            <w:rStyle w:val="Hyperlink"/>
            <w:rFonts w:ascii="Futura Lt BT" w:hAnsi="Futura Lt BT"/>
            <w:sz w:val="22"/>
          </w:rPr>
          <w:t>https://nssm.cc/usage</w:t>
        </w:r>
      </w:hyperlink>
    </w:p>
    <w:p w:rsidR="00603C4E" w:rsidRPr="00603C4E" w:rsidRDefault="00603C4E" w:rsidP="00603C4E">
      <w:pPr>
        <w:rPr>
          <w:rFonts w:ascii="Futura Lt BT" w:hAnsi="Futura Lt BT"/>
          <w:sz w:val="22"/>
        </w:rPr>
      </w:pPr>
      <w:r w:rsidRPr="00603C4E">
        <w:rPr>
          <w:rFonts w:ascii="Futura Lt BT" w:hAnsi="Futura Lt BT"/>
          <w:sz w:val="22"/>
        </w:rPr>
        <w:t xml:space="preserve"> </w:t>
      </w:r>
    </w:p>
    <w:p w:rsidR="00603C4E" w:rsidRDefault="00603C4E" w:rsidP="00603C4E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 w:rsidRPr="00093BC2">
        <w:rPr>
          <w:rFonts w:ascii="Futura Lt BT" w:hAnsi="Futura Lt BT"/>
          <w:sz w:val="22"/>
        </w:rPr>
        <w:t xml:space="preserve">Create the following folder structure </w:t>
      </w:r>
    </w:p>
    <w:p w:rsidR="00603C4E" w:rsidRPr="00603C4E" w:rsidRDefault="00603C4E" w:rsidP="00603C4E">
      <w:pPr>
        <w:pStyle w:val="ListParagraph"/>
        <w:rPr>
          <w:rFonts w:ascii="Futura Lt BT" w:hAnsi="Futura Lt BT"/>
          <w:sz w:val="22"/>
        </w:rPr>
      </w:pPr>
      <w:r w:rsidRPr="00603C4E">
        <w:rPr>
          <w:rFonts w:ascii="Futura Lt BT" w:hAnsi="Futura Lt BT"/>
          <w:sz w:val="22"/>
        </w:rPr>
        <w:t xml:space="preserve"> D:\apps\</w:t>
      </w:r>
      <w:r w:rsidRPr="00CC24B2">
        <w:t xml:space="preserve"> </w:t>
      </w:r>
      <w:r w:rsidRPr="00603C4E">
        <w:rPr>
          <w:rFonts w:ascii="Futura Lt BT" w:hAnsi="Futura Lt BT"/>
          <w:sz w:val="22"/>
        </w:rPr>
        <w:t xml:space="preserve">nssm-2.24 </w:t>
      </w:r>
    </w:p>
    <w:p w:rsidR="00CC24B2" w:rsidRDefault="00CC24B2" w:rsidP="00F52B71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br/>
        <w:t xml:space="preserve">             </w:t>
      </w:r>
    </w:p>
    <w:p w:rsidR="00F52B71" w:rsidRPr="00093BC2" w:rsidRDefault="00F52B71" w:rsidP="00192DEA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 w:rsidRPr="00093BC2">
        <w:rPr>
          <w:rFonts w:ascii="Futura Lt BT" w:hAnsi="Futura Lt BT"/>
          <w:sz w:val="22"/>
        </w:rPr>
        <w:t xml:space="preserve">Copy the </w:t>
      </w:r>
      <w:r w:rsidR="00192DEA">
        <w:rPr>
          <w:rFonts w:ascii="Futura Lt BT" w:hAnsi="Futura Lt BT"/>
          <w:sz w:val="22"/>
        </w:rPr>
        <w:t>content of the folder name</w:t>
      </w:r>
      <w:r w:rsidRPr="00093BC2">
        <w:rPr>
          <w:rFonts w:ascii="Futura Lt BT" w:hAnsi="Futura Lt BT"/>
          <w:sz w:val="22"/>
        </w:rPr>
        <w:t xml:space="preserve"> “</w:t>
      </w:r>
      <w:r w:rsidR="00192DEA" w:rsidRPr="00192DEA">
        <w:rPr>
          <w:rFonts w:ascii="Futura Lt BT" w:hAnsi="Futura Lt BT"/>
          <w:sz w:val="22"/>
        </w:rPr>
        <w:t>nssm-2.24</w:t>
      </w:r>
      <w:r w:rsidRPr="00093BC2">
        <w:rPr>
          <w:rFonts w:ascii="Futura Lt BT" w:hAnsi="Futura Lt BT"/>
          <w:sz w:val="22"/>
        </w:rPr>
        <w:t xml:space="preserve">” from the source location </w:t>
      </w:r>
    </w:p>
    <w:p w:rsidR="00F52B71" w:rsidRDefault="00F52B71" w:rsidP="00F52B71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</w:t>
      </w:r>
      <w:hyperlink r:id="rId77" w:history="1">
        <w:r w:rsidR="00504133" w:rsidRPr="0049617E">
          <w:rPr>
            <w:rStyle w:val="Hyperlink"/>
            <w:rFonts w:ascii="Futura Lt BT" w:hAnsi="Futura Lt BT"/>
            <w:sz w:val="22"/>
          </w:rPr>
          <w:t>\\vmp-fs-09.beilux.eib.org\v_disk_01$\programs\EA_admin\OpenText\Admin\Upgrade\Software\nssm-2.24</w:t>
        </w:r>
      </w:hyperlink>
    </w:p>
    <w:p w:rsidR="00F52B71" w:rsidRDefault="00F52B71" w:rsidP="00F52B71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</w:t>
      </w:r>
    </w:p>
    <w:p w:rsidR="00F52B71" w:rsidRDefault="00F52B71" w:rsidP="00F52B71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 To the newly created structure: </w:t>
      </w:r>
      <w:r w:rsidR="00192DEA" w:rsidRPr="00C27DBC">
        <w:rPr>
          <w:rFonts w:ascii="Futura Lt BT" w:hAnsi="Futura Lt BT"/>
          <w:sz w:val="22"/>
        </w:rPr>
        <w:t>D:\apps\</w:t>
      </w:r>
      <w:r w:rsidR="00192DEA" w:rsidRPr="00CC24B2">
        <w:t xml:space="preserve"> </w:t>
      </w:r>
      <w:r w:rsidR="00192DEA" w:rsidRPr="00CC24B2">
        <w:rPr>
          <w:rFonts w:ascii="Futura Lt BT" w:hAnsi="Futura Lt BT"/>
          <w:sz w:val="22"/>
        </w:rPr>
        <w:t>nssm-2.24</w:t>
      </w:r>
    </w:p>
    <w:p w:rsidR="00D624B6" w:rsidRDefault="00D624B6" w:rsidP="00F52B71">
      <w:pPr>
        <w:rPr>
          <w:rFonts w:ascii="Futura Lt BT" w:hAnsi="Futura Lt BT"/>
          <w:sz w:val="22"/>
        </w:rPr>
      </w:pPr>
    </w:p>
    <w:p w:rsidR="00D624B6" w:rsidRDefault="00D624B6" w:rsidP="00D624B6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Update the window path as below</w:t>
      </w:r>
    </w:p>
    <w:p w:rsidR="00DB4525" w:rsidRDefault="00DB4525" w:rsidP="00DB4525">
      <w:pPr>
        <w:pStyle w:val="ListParagraph"/>
        <w:rPr>
          <w:rFonts w:ascii="Futura Lt BT" w:hAnsi="Futura Lt BT"/>
          <w:sz w:val="22"/>
        </w:rPr>
      </w:pPr>
    </w:p>
    <w:p w:rsidR="00D624B6" w:rsidRDefault="00D624B6" w:rsidP="00DB4525">
      <w:pPr>
        <w:pStyle w:val="ListParagraph"/>
        <w:rPr>
          <w:rFonts w:ascii="Futura Lt BT" w:hAnsi="Futura Lt BT"/>
          <w:b/>
          <w:sz w:val="22"/>
        </w:rPr>
      </w:pPr>
      <w:r>
        <w:rPr>
          <w:rFonts w:ascii="Futura Lt BT" w:hAnsi="Futura Lt BT"/>
          <w:sz w:val="22"/>
        </w:rPr>
        <w:t xml:space="preserve">From: </w:t>
      </w:r>
      <w:r w:rsidRPr="00D624B6">
        <w:rPr>
          <w:rFonts w:ascii="Futura Lt BT" w:hAnsi="Futura Lt BT"/>
          <w:b/>
          <w:sz w:val="22"/>
        </w:rPr>
        <w:t>C:\ProgramData\Oracle\Java\javapath;D:\apps\Oracle\product\12.1.0\client\bin;%SystemRoot%\system32;%SystemRoot%;%SystemRoot%\System32\Wbem;%SYSTEMROOT%\System32\WindowsPowerShell\v1.0\</w:t>
      </w:r>
    </w:p>
    <w:p w:rsidR="00DB4525" w:rsidRDefault="00DB4525" w:rsidP="00DB4525">
      <w:pPr>
        <w:pStyle w:val="ListParagraph"/>
        <w:rPr>
          <w:rFonts w:ascii="Futura Lt BT" w:hAnsi="Futura Lt BT"/>
          <w:sz w:val="22"/>
        </w:rPr>
      </w:pPr>
    </w:p>
    <w:p w:rsidR="00D624B6" w:rsidRPr="00D624B6" w:rsidRDefault="00D624B6" w:rsidP="00DB4525">
      <w:pPr>
        <w:pStyle w:val="ListParagraph"/>
        <w:rPr>
          <w:rFonts w:ascii="Futura Lt BT" w:hAnsi="Futura Lt BT"/>
          <w:b/>
          <w:sz w:val="22"/>
        </w:rPr>
      </w:pPr>
      <w:r>
        <w:rPr>
          <w:rFonts w:ascii="Futura Lt BT" w:hAnsi="Futura Lt BT"/>
          <w:sz w:val="22"/>
        </w:rPr>
        <w:t xml:space="preserve">To : </w:t>
      </w:r>
      <w:r w:rsidRPr="00D624B6">
        <w:rPr>
          <w:rFonts w:ascii="Futura Lt BT" w:hAnsi="Futura Lt BT"/>
          <w:b/>
          <w:sz w:val="22"/>
        </w:rPr>
        <w:t>C:\ProgramData\Oracle\Java\javapath;D:\apps\Oracle\product\12.1.0\client\bin;%SystemRoot%\syste</w:t>
      </w:r>
      <w:r w:rsidRPr="00D624B6">
        <w:rPr>
          <w:rFonts w:ascii="Futura Lt BT" w:hAnsi="Futura Lt BT"/>
          <w:b/>
          <w:sz w:val="22"/>
        </w:rPr>
        <w:lastRenderedPageBreak/>
        <w:t>m32;%SystemRoot%;%SystemRoot%\System32\Wbem;%SYSTEMROOT%\System32\WindowsPowerShell\v1.0\;D:\apps\Java\8u102-i586;D:\apps\nssm-2.24\win64;D:\apps\nssm-2.24\win32</w:t>
      </w:r>
    </w:p>
    <w:p w:rsidR="00F52B71" w:rsidRPr="00D624B6" w:rsidRDefault="00F52B71" w:rsidP="00D01D63">
      <w:pPr>
        <w:rPr>
          <w:b/>
        </w:rPr>
      </w:pPr>
    </w:p>
    <w:p w:rsidR="00192DEA" w:rsidRDefault="00192DEA" w:rsidP="00D01D63"/>
    <w:p w:rsidR="00192DEA" w:rsidRPr="00334901" w:rsidRDefault="00320AA0" w:rsidP="00D01D63">
      <w:pPr>
        <w:pStyle w:val="Heading1"/>
        <w:rPr>
          <w:rFonts w:ascii="Futura Lt BT" w:hAnsi="Futura Lt BT"/>
          <w:sz w:val="32"/>
        </w:rPr>
      </w:pPr>
      <w:bookmarkStart w:id="24" w:name="_Toc458517389"/>
      <w:r w:rsidRPr="00334901">
        <w:rPr>
          <w:rFonts w:ascii="Futura Lt BT" w:hAnsi="Futura Lt BT"/>
          <w:sz w:val="32"/>
        </w:rPr>
        <w:t xml:space="preserve">Content </w:t>
      </w:r>
      <w:r w:rsidR="00192DEA" w:rsidRPr="00334901">
        <w:rPr>
          <w:rFonts w:ascii="Futura Lt BT" w:hAnsi="Futura Lt BT"/>
          <w:sz w:val="32"/>
        </w:rPr>
        <w:t>Server Agent</w:t>
      </w:r>
      <w:r w:rsidR="00603C4E" w:rsidRPr="00334901">
        <w:rPr>
          <w:rFonts w:ascii="Futura Lt BT" w:hAnsi="Futura Lt BT"/>
          <w:sz w:val="32"/>
        </w:rPr>
        <w:t xml:space="preserve"> </w:t>
      </w:r>
      <w:r w:rsidR="00CD3470" w:rsidRPr="00334901">
        <w:rPr>
          <w:rFonts w:ascii="Futura Lt BT" w:hAnsi="Futura Lt BT"/>
          <w:sz w:val="32"/>
        </w:rPr>
        <w:t>Set up</w:t>
      </w:r>
      <w:r w:rsidRPr="00334901">
        <w:rPr>
          <w:rFonts w:ascii="Futura Lt BT" w:hAnsi="Futura Lt BT"/>
          <w:sz w:val="32"/>
        </w:rPr>
        <w:t xml:space="preserve"> with</w:t>
      </w:r>
      <w:r w:rsidR="00192DEA" w:rsidRPr="00334901">
        <w:rPr>
          <w:rFonts w:ascii="Futura Lt BT" w:hAnsi="Futura Lt BT"/>
          <w:sz w:val="32"/>
        </w:rPr>
        <w:t xml:space="preserve"> </w:t>
      </w:r>
      <w:r w:rsidRPr="00334901">
        <w:rPr>
          <w:rFonts w:ascii="Futura Lt BT" w:hAnsi="Futura Lt BT"/>
          <w:sz w:val="32"/>
        </w:rPr>
        <w:t>NSSM</w:t>
      </w:r>
      <w:bookmarkEnd w:id="24"/>
    </w:p>
    <w:p w:rsidR="00603C4E" w:rsidRDefault="00603C4E" w:rsidP="00603C4E">
      <w:pPr>
        <w:rPr>
          <w:lang w:val="fr-BE"/>
        </w:rPr>
      </w:pPr>
      <w:r w:rsidRPr="00334901">
        <w:t xml:space="preserve">         </w:t>
      </w:r>
      <w:hyperlink r:id="rId78" w:history="1">
        <w:r w:rsidRPr="0049617E">
          <w:rPr>
            <w:rStyle w:val="Hyperlink"/>
            <w:lang w:val="fr-BE"/>
          </w:rPr>
          <w:t>https://nssm.cc/usage</w:t>
        </w:r>
      </w:hyperlink>
    </w:p>
    <w:p w:rsidR="00603C4E" w:rsidRPr="00603C4E" w:rsidRDefault="00603C4E" w:rsidP="00603C4E">
      <w:pPr>
        <w:rPr>
          <w:lang w:val="fr-BE"/>
        </w:rPr>
      </w:pPr>
    </w:p>
    <w:p w:rsidR="00856214" w:rsidRPr="00093BC2" w:rsidRDefault="00856214" w:rsidP="00856214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 w:rsidRPr="00093BC2">
        <w:rPr>
          <w:rFonts w:ascii="Futura Lt BT" w:hAnsi="Futura Lt BT"/>
          <w:sz w:val="22"/>
        </w:rPr>
        <w:t xml:space="preserve">Create the following folder structure </w:t>
      </w:r>
    </w:p>
    <w:p w:rsidR="00856214" w:rsidRDefault="00856214" w:rsidP="00856214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  </w:t>
      </w:r>
      <w:r w:rsidRPr="00856214">
        <w:rPr>
          <w:rFonts w:ascii="Futura Lt BT" w:hAnsi="Futura Lt BT"/>
          <w:sz w:val="22"/>
        </w:rPr>
        <w:t>D:\apps\serverAgent</w:t>
      </w:r>
      <w:r>
        <w:rPr>
          <w:rFonts w:ascii="Futura Lt BT" w:hAnsi="Futura Lt BT"/>
          <w:sz w:val="22"/>
        </w:rPr>
        <w:br/>
        <w:t xml:space="preserve">             </w:t>
      </w:r>
    </w:p>
    <w:p w:rsidR="00856214" w:rsidRPr="00093BC2" w:rsidRDefault="00856214" w:rsidP="00856214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 w:rsidRPr="00093BC2">
        <w:rPr>
          <w:rFonts w:ascii="Futura Lt BT" w:hAnsi="Futura Lt BT"/>
          <w:sz w:val="22"/>
        </w:rPr>
        <w:t xml:space="preserve">Copy the </w:t>
      </w:r>
      <w:r>
        <w:rPr>
          <w:rFonts w:ascii="Futura Lt BT" w:hAnsi="Futura Lt BT"/>
          <w:sz w:val="22"/>
        </w:rPr>
        <w:t>content of the folder name</w:t>
      </w:r>
      <w:r w:rsidRPr="00093BC2">
        <w:rPr>
          <w:rFonts w:ascii="Futura Lt BT" w:hAnsi="Futura Lt BT"/>
          <w:sz w:val="22"/>
        </w:rPr>
        <w:t xml:space="preserve"> “</w:t>
      </w:r>
      <w:r w:rsidRPr="00192DEA">
        <w:rPr>
          <w:rFonts w:ascii="Futura Lt BT" w:hAnsi="Futura Lt BT"/>
          <w:sz w:val="22"/>
        </w:rPr>
        <w:t>nssm-2.24</w:t>
      </w:r>
      <w:r w:rsidRPr="00093BC2">
        <w:rPr>
          <w:rFonts w:ascii="Futura Lt BT" w:hAnsi="Futura Lt BT"/>
          <w:sz w:val="22"/>
        </w:rPr>
        <w:t xml:space="preserve">” from the source location </w:t>
      </w:r>
    </w:p>
    <w:p w:rsidR="00856214" w:rsidRDefault="00856214" w:rsidP="00856214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</w:t>
      </w:r>
      <w:hyperlink r:id="rId79" w:history="1">
        <w:r w:rsidRPr="0049617E">
          <w:rPr>
            <w:rStyle w:val="Hyperlink"/>
            <w:rFonts w:ascii="Futura Lt BT" w:hAnsi="Futura Lt BT"/>
            <w:sz w:val="22"/>
          </w:rPr>
          <w:t>\\vmp-fs-09.beilux.eib.org\v_disk_01$\programs\EA_admin\OpenText\Admin\Upgrade\Software\serverAgent</w:t>
        </w:r>
      </w:hyperlink>
    </w:p>
    <w:p w:rsidR="00856214" w:rsidRDefault="00856214" w:rsidP="00856214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</w:t>
      </w:r>
    </w:p>
    <w:p w:rsidR="00856214" w:rsidRDefault="00856214" w:rsidP="00856214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 To the newly created structure: </w:t>
      </w:r>
      <w:r w:rsidR="00A15D37" w:rsidRPr="00856214">
        <w:rPr>
          <w:rFonts w:ascii="Futura Lt BT" w:hAnsi="Futura Lt BT"/>
          <w:sz w:val="22"/>
        </w:rPr>
        <w:t>D:\apps\serverAgent</w:t>
      </w:r>
    </w:p>
    <w:p w:rsidR="00856214" w:rsidRDefault="00856214" w:rsidP="00856214">
      <w:pPr>
        <w:rPr>
          <w:rFonts w:ascii="Futura Lt BT" w:hAnsi="Futura Lt BT"/>
          <w:sz w:val="22"/>
        </w:rPr>
      </w:pPr>
    </w:p>
    <w:p w:rsidR="00856214" w:rsidRDefault="00D624B6" w:rsidP="004C7750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Edit the </w:t>
      </w:r>
      <w:r w:rsidR="004C7750">
        <w:rPr>
          <w:rFonts w:ascii="Futura Lt BT" w:hAnsi="Futura Lt BT"/>
          <w:sz w:val="22"/>
        </w:rPr>
        <w:t xml:space="preserve"> file </w:t>
      </w:r>
      <w:r w:rsidR="004C7750" w:rsidRPr="004C7750">
        <w:rPr>
          <w:rFonts w:ascii="Futura Lt BT" w:hAnsi="Futura Lt BT"/>
          <w:sz w:val="22"/>
        </w:rPr>
        <w:t>D:\apps\serverAgent\startAgent.bat</w:t>
      </w:r>
      <w:r w:rsidR="004C7750">
        <w:rPr>
          <w:rFonts w:ascii="Futura Lt BT" w:hAnsi="Futura Lt BT"/>
          <w:sz w:val="22"/>
        </w:rPr>
        <w:t xml:space="preserve"> as below </w:t>
      </w:r>
    </w:p>
    <w:p w:rsidR="004C7750" w:rsidRDefault="004C7750" w:rsidP="004C7750">
      <w:pPr>
        <w:pStyle w:val="ListParagraph"/>
        <w:rPr>
          <w:rFonts w:ascii="Futura Lt BT" w:hAnsi="Futura Lt BT"/>
          <w:sz w:val="22"/>
        </w:rPr>
      </w:pPr>
      <w:proofErr w:type="gramStart"/>
      <w:r w:rsidRPr="004C7750">
        <w:rPr>
          <w:rFonts w:ascii="Futura Lt BT" w:hAnsi="Futura Lt BT"/>
          <w:sz w:val="22"/>
        </w:rPr>
        <w:t>java</w:t>
      </w:r>
      <w:proofErr w:type="gramEnd"/>
      <w:r w:rsidRPr="004C7750">
        <w:rPr>
          <w:rFonts w:ascii="Futura Lt BT" w:hAnsi="Futura Lt BT"/>
          <w:sz w:val="22"/>
        </w:rPr>
        <w:t xml:space="preserve"> -jar D:\apps\serverAgent\ServerAgent1.jar </w:t>
      </w:r>
      <w:r>
        <w:rPr>
          <w:rFonts w:ascii="Futura Lt BT" w:hAnsi="Futura Lt BT"/>
          <w:sz w:val="22"/>
        </w:rPr>
        <w:t xml:space="preserve">&lt;server </w:t>
      </w:r>
      <w:proofErr w:type="spellStart"/>
      <w:r>
        <w:rPr>
          <w:rFonts w:ascii="Futura Lt BT" w:hAnsi="Futura Lt BT"/>
          <w:sz w:val="22"/>
        </w:rPr>
        <w:t>ip</w:t>
      </w:r>
      <w:proofErr w:type="spellEnd"/>
      <w:r>
        <w:rPr>
          <w:rFonts w:ascii="Futura Lt BT" w:hAnsi="Futura Lt BT"/>
          <w:sz w:val="22"/>
        </w:rPr>
        <w:t xml:space="preserve"> address&gt;</w:t>
      </w:r>
      <w:r w:rsidRPr="004C7750">
        <w:rPr>
          <w:rFonts w:ascii="Futura Lt BT" w:hAnsi="Futura Lt BT"/>
          <w:sz w:val="22"/>
        </w:rPr>
        <w:t xml:space="preserve"> 2099 </w:t>
      </w:r>
      <w:r>
        <w:rPr>
          <w:rFonts w:ascii="Futura Lt BT" w:hAnsi="Futura Lt BT"/>
          <w:sz w:val="22"/>
        </w:rPr>
        <w:t xml:space="preserve">&lt;server </w:t>
      </w:r>
      <w:proofErr w:type="spellStart"/>
      <w:r>
        <w:rPr>
          <w:rFonts w:ascii="Futura Lt BT" w:hAnsi="Futura Lt BT"/>
          <w:sz w:val="22"/>
        </w:rPr>
        <w:t>ip</w:t>
      </w:r>
      <w:proofErr w:type="spellEnd"/>
      <w:r>
        <w:rPr>
          <w:rFonts w:ascii="Futura Lt BT" w:hAnsi="Futura Lt BT"/>
          <w:sz w:val="22"/>
        </w:rPr>
        <w:t xml:space="preserve"> address&gt;</w:t>
      </w:r>
      <w:r w:rsidRPr="004C7750">
        <w:rPr>
          <w:rFonts w:ascii="Futura Lt BT" w:hAnsi="Futura Lt BT"/>
          <w:sz w:val="22"/>
        </w:rPr>
        <w:t xml:space="preserve"> 8884</w:t>
      </w:r>
    </w:p>
    <w:p w:rsidR="004C7750" w:rsidRDefault="004C7750" w:rsidP="004C7750">
      <w:pPr>
        <w:pStyle w:val="ListParagraph"/>
        <w:rPr>
          <w:rFonts w:ascii="Futura Lt BT" w:hAnsi="Futura Lt BT"/>
          <w:sz w:val="22"/>
        </w:rPr>
      </w:pPr>
    </w:p>
    <w:p w:rsidR="004C7750" w:rsidRDefault="004C7750" w:rsidP="004C7750">
      <w:pPr>
        <w:pStyle w:val="ListParagraph"/>
        <w:rPr>
          <w:rFonts w:ascii="Futura Lt BT" w:hAnsi="Futura Lt BT"/>
          <w:sz w:val="22"/>
        </w:rPr>
      </w:pPr>
      <w:proofErr w:type="spellStart"/>
      <w:proofErr w:type="gramStart"/>
      <w:r>
        <w:rPr>
          <w:rFonts w:ascii="Futura Lt BT" w:hAnsi="Futura Lt BT"/>
          <w:sz w:val="22"/>
        </w:rPr>
        <w:t>eg</w:t>
      </w:r>
      <w:proofErr w:type="spellEnd"/>
      <w:proofErr w:type="gramEnd"/>
      <w:r>
        <w:rPr>
          <w:rFonts w:ascii="Futura Lt BT" w:hAnsi="Futura Lt BT"/>
          <w:sz w:val="22"/>
        </w:rPr>
        <w:t xml:space="preserve">: </w:t>
      </w:r>
      <w:r w:rsidRPr="004C7750">
        <w:rPr>
          <w:rFonts w:ascii="Futura Lt BT" w:hAnsi="Futura Lt BT"/>
          <w:sz w:val="22"/>
        </w:rPr>
        <w:t>java -jar D:\apps\serverAgent\ServerAgent1.jar 172.26.65.119 2099 172.26.65.119 8884</w:t>
      </w:r>
    </w:p>
    <w:p w:rsidR="004C7750" w:rsidRDefault="004C7750" w:rsidP="004C7750">
      <w:pPr>
        <w:pStyle w:val="ListParagraph"/>
        <w:rPr>
          <w:rFonts w:ascii="Futura Lt BT" w:hAnsi="Futura Lt BT"/>
          <w:sz w:val="22"/>
        </w:rPr>
      </w:pPr>
    </w:p>
    <w:p w:rsidR="00D624B6" w:rsidRPr="00D624B6" w:rsidRDefault="00D624B6" w:rsidP="00D624B6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Launch the CMD as an Administrator </w:t>
      </w:r>
    </w:p>
    <w:p w:rsidR="00A15D37" w:rsidRDefault="00A15D37" w:rsidP="00856214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CD to </w:t>
      </w:r>
      <w:r w:rsidRPr="00C27DBC">
        <w:rPr>
          <w:rFonts w:ascii="Futura Lt BT" w:hAnsi="Futura Lt BT"/>
          <w:sz w:val="22"/>
        </w:rPr>
        <w:t>D:\apps\</w:t>
      </w:r>
      <w:r w:rsidRPr="00CC24B2">
        <w:t xml:space="preserve"> </w:t>
      </w:r>
      <w:r w:rsidRPr="00CC24B2">
        <w:rPr>
          <w:rFonts w:ascii="Futura Lt BT" w:hAnsi="Futura Lt BT"/>
          <w:sz w:val="22"/>
        </w:rPr>
        <w:t>nssm-2.24</w:t>
      </w:r>
      <w:r>
        <w:rPr>
          <w:rFonts w:ascii="Futura Lt BT" w:hAnsi="Futura Lt BT"/>
          <w:sz w:val="22"/>
        </w:rPr>
        <w:t xml:space="preserve">, </w:t>
      </w:r>
    </w:p>
    <w:p w:rsidR="00A15D37" w:rsidRDefault="00A15D37" w:rsidP="00856214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Run the command below </w:t>
      </w:r>
    </w:p>
    <w:p w:rsidR="00A15D37" w:rsidRPr="00A15D37" w:rsidRDefault="00A15D37" w:rsidP="00A15D37">
      <w:pPr>
        <w:pStyle w:val="ListParagraph"/>
        <w:rPr>
          <w:rFonts w:ascii="Futura Lt BT" w:hAnsi="Futura Lt BT"/>
          <w:b/>
          <w:sz w:val="22"/>
        </w:rPr>
      </w:pPr>
      <w:proofErr w:type="spellStart"/>
      <w:proofErr w:type="gramStart"/>
      <w:r w:rsidRPr="00A15D37">
        <w:rPr>
          <w:rFonts w:ascii="Futura Lt BT" w:hAnsi="Futura Lt BT"/>
          <w:b/>
          <w:sz w:val="22"/>
        </w:rPr>
        <w:t>nssm</w:t>
      </w:r>
      <w:proofErr w:type="spellEnd"/>
      <w:proofErr w:type="gramEnd"/>
      <w:r w:rsidRPr="00A15D37">
        <w:rPr>
          <w:rFonts w:ascii="Futura Lt BT" w:hAnsi="Futura Lt BT"/>
          <w:b/>
          <w:sz w:val="22"/>
        </w:rPr>
        <w:t xml:space="preserve"> install "Content Server </w:t>
      </w:r>
      <w:proofErr w:type="spellStart"/>
      <w:r w:rsidRPr="00A15D37">
        <w:rPr>
          <w:rFonts w:ascii="Futura Lt BT" w:hAnsi="Futura Lt BT"/>
          <w:b/>
          <w:sz w:val="22"/>
        </w:rPr>
        <w:t>ServerAgent</w:t>
      </w:r>
      <w:proofErr w:type="spellEnd"/>
      <w:r w:rsidRPr="00A15D37">
        <w:rPr>
          <w:rFonts w:ascii="Futura Lt BT" w:hAnsi="Futura Lt BT"/>
          <w:b/>
          <w:sz w:val="22"/>
        </w:rPr>
        <w:t>" D:\apps\serverAgent\startAgent.bat</w:t>
      </w:r>
    </w:p>
    <w:p w:rsidR="00A15D37" w:rsidRDefault="00A15D37" w:rsidP="00A15D37">
      <w:pPr>
        <w:pStyle w:val="ListParagraph"/>
        <w:rPr>
          <w:rFonts w:ascii="Futura Lt BT" w:hAnsi="Futura Lt BT"/>
          <w:b/>
          <w:sz w:val="22"/>
        </w:rPr>
      </w:pPr>
      <w:proofErr w:type="spellStart"/>
      <w:proofErr w:type="gramStart"/>
      <w:r w:rsidRPr="00A15D37">
        <w:rPr>
          <w:rFonts w:ascii="Futura Lt BT" w:hAnsi="Futura Lt BT"/>
          <w:b/>
          <w:sz w:val="22"/>
        </w:rPr>
        <w:t>nssm</w:t>
      </w:r>
      <w:proofErr w:type="spellEnd"/>
      <w:proofErr w:type="gramEnd"/>
      <w:r w:rsidRPr="00A15D37">
        <w:rPr>
          <w:rFonts w:ascii="Futura Lt BT" w:hAnsi="Futura Lt BT"/>
          <w:b/>
          <w:sz w:val="22"/>
        </w:rPr>
        <w:t xml:space="preserve"> set "Content Server </w:t>
      </w:r>
      <w:proofErr w:type="spellStart"/>
      <w:r w:rsidRPr="00A15D37">
        <w:rPr>
          <w:rFonts w:ascii="Futura Lt BT" w:hAnsi="Futura Lt BT"/>
          <w:b/>
          <w:sz w:val="22"/>
        </w:rPr>
        <w:t>ServerAgent</w:t>
      </w:r>
      <w:proofErr w:type="spellEnd"/>
      <w:r w:rsidRPr="00A15D37">
        <w:rPr>
          <w:rFonts w:ascii="Futura Lt BT" w:hAnsi="Futura Lt BT"/>
          <w:b/>
          <w:sz w:val="22"/>
        </w:rPr>
        <w:t xml:space="preserve">" </w:t>
      </w:r>
      <w:proofErr w:type="spellStart"/>
      <w:r w:rsidRPr="00A15D37">
        <w:rPr>
          <w:rFonts w:ascii="Futura Lt BT" w:hAnsi="Futura Lt BT"/>
          <w:b/>
          <w:sz w:val="22"/>
        </w:rPr>
        <w:t>AppDirectory</w:t>
      </w:r>
      <w:proofErr w:type="spellEnd"/>
      <w:r w:rsidRPr="00A15D37">
        <w:rPr>
          <w:rFonts w:ascii="Futura Lt BT" w:hAnsi="Futura Lt BT"/>
          <w:b/>
          <w:sz w:val="22"/>
        </w:rPr>
        <w:t xml:space="preserve"> D:\apps\serverAgent</w:t>
      </w:r>
    </w:p>
    <w:p w:rsidR="00A15D37" w:rsidRDefault="00A15D37" w:rsidP="00A15D37">
      <w:pPr>
        <w:pStyle w:val="ListParagraph"/>
        <w:rPr>
          <w:rFonts w:ascii="Futura Lt BT" w:hAnsi="Futura Lt BT"/>
          <w:b/>
          <w:sz w:val="22"/>
        </w:rPr>
      </w:pPr>
    </w:p>
    <w:p w:rsidR="00A15D37" w:rsidRDefault="00A15D37" w:rsidP="00A15D37">
      <w:pPr>
        <w:pStyle w:val="ListParagraph"/>
        <w:rPr>
          <w:rFonts w:ascii="Futura Lt BT" w:hAnsi="Futura Lt BT"/>
          <w:b/>
          <w:sz w:val="22"/>
        </w:rPr>
      </w:pPr>
      <w:r w:rsidRPr="00A15D37">
        <w:rPr>
          <w:rFonts w:ascii="Futura Lt BT" w:hAnsi="Futura Lt BT"/>
          <w:b/>
          <w:noProof/>
          <w:sz w:val="22"/>
          <w:lang w:eastAsia="en-GB"/>
        </w:rPr>
        <w:drawing>
          <wp:inline distT="0" distB="0" distL="0" distR="0" wp14:anchorId="340621A0" wp14:editId="6973CF0B">
            <wp:extent cx="6467475" cy="1293495"/>
            <wp:effectExtent l="0" t="0" r="9525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C7" w:rsidRDefault="00A676C7" w:rsidP="00A15D37">
      <w:pPr>
        <w:pStyle w:val="ListParagraph"/>
        <w:rPr>
          <w:rFonts w:ascii="Futura Lt BT" w:hAnsi="Futura Lt BT"/>
          <w:b/>
          <w:sz w:val="22"/>
        </w:rPr>
      </w:pPr>
    </w:p>
    <w:p w:rsidR="00A676C7" w:rsidRDefault="00A676C7" w:rsidP="00A676C7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The result should be a newly created services as below </w:t>
      </w:r>
    </w:p>
    <w:p w:rsidR="00A676C7" w:rsidRDefault="00A676C7" w:rsidP="00A676C7">
      <w:pPr>
        <w:pStyle w:val="ListParagraph"/>
        <w:rPr>
          <w:rFonts w:ascii="Futura Lt BT" w:hAnsi="Futura Lt BT"/>
          <w:sz w:val="22"/>
        </w:rPr>
      </w:pPr>
    </w:p>
    <w:p w:rsidR="00A676C7" w:rsidRDefault="00A676C7" w:rsidP="00A676C7">
      <w:pPr>
        <w:pStyle w:val="ListParagraph"/>
        <w:rPr>
          <w:rFonts w:ascii="Futura Lt BT" w:hAnsi="Futura Lt BT"/>
          <w:sz w:val="22"/>
        </w:rPr>
      </w:pPr>
      <w:r w:rsidRPr="00A676C7">
        <w:rPr>
          <w:rFonts w:ascii="Futura Lt BT" w:hAnsi="Futura Lt BT"/>
          <w:noProof/>
          <w:sz w:val="22"/>
          <w:lang w:eastAsia="en-GB"/>
        </w:rPr>
        <w:lastRenderedPageBreak/>
        <w:drawing>
          <wp:inline distT="0" distB="0" distL="0" distR="0" wp14:anchorId="5A47DDDC" wp14:editId="1CD78C17">
            <wp:extent cx="7017166" cy="22288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024254" cy="223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4E" w:rsidRDefault="00603C4E" w:rsidP="00A676C7">
      <w:pPr>
        <w:pStyle w:val="ListParagraph"/>
        <w:rPr>
          <w:rFonts w:ascii="Futura Lt BT" w:hAnsi="Futura Lt BT"/>
          <w:sz w:val="22"/>
        </w:rPr>
      </w:pPr>
    </w:p>
    <w:p w:rsidR="00603C4E" w:rsidRDefault="00603C4E" w:rsidP="00A676C7">
      <w:pPr>
        <w:pStyle w:val="ListParagraph"/>
        <w:rPr>
          <w:rFonts w:ascii="Futura Lt BT" w:hAnsi="Futura Lt BT"/>
          <w:sz w:val="22"/>
        </w:rPr>
      </w:pPr>
    </w:p>
    <w:p w:rsidR="00603C4E" w:rsidRDefault="00603C4E" w:rsidP="00A676C7">
      <w:pPr>
        <w:pStyle w:val="ListParagraph"/>
        <w:rPr>
          <w:rFonts w:ascii="Futura Lt BT" w:hAnsi="Futura Lt BT"/>
          <w:sz w:val="22"/>
        </w:rPr>
      </w:pPr>
    </w:p>
    <w:p w:rsidR="00603C4E" w:rsidRPr="009C6DD9" w:rsidRDefault="00A71A8F" w:rsidP="009C6DD9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Useful</w:t>
      </w:r>
      <w:r w:rsidR="009C6DD9">
        <w:rPr>
          <w:rFonts w:ascii="Futura Lt BT" w:hAnsi="Futura Lt BT"/>
          <w:sz w:val="22"/>
        </w:rPr>
        <w:t xml:space="preserve"> Command</w:t>
      </w:r>
    </w:p>
    <w:p w:rsidR="00603C4E" w:rsidRDefault="00603C4E" w:rsidP="009C6DD9">
      <w:pPr>
        <w:pStyle w:val="ListParagraph"/>
        <w:rPr>
          <w:rFonts w:ascii="Futura Lt BT" w:hAnsi="Futura Lt BT"/>
          <w:sz w:val="22"/>
        </w:rPr>
      </w:pPr>
      <w:proofErr w:type="spellStart"/>
      <w:proofErr w:type="gramStart"/>
      <w:r w:rsidRPr="00603C4E">
        <w:rPr>
          <w:rFonts w:ascii="Futura Lt BT" w:hAnsi="Futura Lt BT"/>
          <w:sz w:val="22"/>
        </w:rPr>
        <w:t>nssm</w:t>
      </w:r>
      <w:proofErr w:type="spellEnd"/>
      <w:proofErr w:type="gramEnd"/>
      <w:r w:rsidRPr="00603C4E">
        <w:rPr>
          <w:rFonts w:ascii="Futura Lt BT" w:hAnsi="Futura Lt BT"/>
          <w:sz w:val="22"/>
        </w:rPr>
        <w:t xml:space="preserve"> remove &lt;</w:t>
      </w:r>
      <w:proofErr w:type="spellStart"/>
      <w:r w:rsidRPr="00603C4E">
        <w:rPr>
          <w:rFonts w:ascii="Futura Lt BT" w:hAnsi="Futura Lt BT"/>
          <w:sz w:val="22"/>
        </w:rPr>
        <w:t>servicename</w:t>
      </w:r>
      <w:proofErr w:type="spellEnd"/>
      <w:r w:rsidRPr="00603C4E">
        <w:rPr>
          <w:rFonts w:ascii="Futura Lt BT" w:hAnsi="Futura Lt BT"/>
          <w:sz w:val="22"/>
        </w:rPr>
        <w:t>&gt;</w:t>
      </w:r>
    </w:p>
    <w:p w:rsidR="00603C4E" w:rsidRDefault="00603C4E" w:rsidP="009C6DD9">
      <w:pPr>
        <w:pStyle w:val="ListParagraph"/>
        <w:rPr>
          <w:rFonts w:ascii="Futura Lt BT" w:hAnsi="Futura Lt BT"/>
          <w:sz w:val="22"/>
        </w:rPr>
      </w:pPr>
      <w:proofErr w:type="spellStart"/>
      <w:proofErr w:type="gramStart"/>
      <w:r>
        <w:rPr>
          <w:rFonts w:ascii="Futura Lt BT" w:hAnsi="Futura Lt BT"/>
          <w:sz w:val="22"/>
        </w:rPr>
        <w:t>eg</w:t>
      </w:r>
      <w:proofErr w:type="spellEnd"/>
      <w:proofErr w:type="gramEnd"/>
      <w:r>
        <w:rPr>
          <w:rFonts w:ascii="Futura Lt BT" w:hAnsi="Futura Lt BT"/>
          <w:sz w:val="22"/>
        </w:rPr>
        <w:t xml:space="preserve">: </w:t>
      </w:r>
      <w:proofErr w:type="spellStart"/>
      <w:r w:rsidRPr="00603C4E">
        <w:rPr>
          <w:rFonts w:ascii="Futura Lt BT" w:hAnsi="Futura Lt BT"/>
          <w:b/>
          <w:sz w:val="22"/>
        </w:rPr>
        <w:t>nssm</w:t>
      </w:r>
      <w:proofErr w:type="spellEnd"/>
      <w:r w:rsidRPr="00603C4E">
        <w:rPr>
          <w:rFonts w:ascii="Futura Lt BT" w:hAnsi="Futura Lt BT"/>
          <w:b/>
          <w:sz w:val="22"/>
        </w:rPr>
        <w:t xml:space="preserve"> remove  "Content Server </w:t>
      </w:r>
      <w:proofErr w:type="spellStart"/>
      <w:r w:rsidRPr="00603C4E">
        <w:rPr>
          <w:rFonts w:ascii="Futura Lt BT" w:hAnsi="Futura Lt BT"/>
          <w:b/>
          <w:sz w:val="22"/>
        </w:rPr>
        <w:t>ServerAgent</w:t>
      </w:r>
      <w:proofErr w:type="spellEnd"/>
      <w:r w:rsidRPr="00603C4E">
        <w:rPr>
          <w:rFonts w:ascii="Futura Lt BT" w:hAnsi="Futura Lt BT"/>
          <w:b/>
          <w:sz w:val="22"/>
        </w:rPr>
        <w:t>"</w:t>
      </w:r>
    </w:p>
    <w:p w:rsidR="008563DE" w:rsidRDefault="008563DE" w:rsidP="00D01D63"/>
    <w:p w:rsidR="00D01D63" w:rsidRPr="00D01D63" w:rsidRDefault="00D01D63" w:rsidP="00D01D63"/>
    <w:p w:rsidR="00D01D63" w:rsidRPr="00D01D63" w:rsidRDefault="00D01D63" w:rsidP="00D01D63"/>
    <w:p w:rsidR="00D01D63" w:rsidRPr="00334901" w:rsidRDefault="00D01D63" w:rsidP="00D01D63"/>
    <w:p w:rsidR="00D01D63" w:rsidRPr="00334901" w:rsidRDefault="00D01D63" w:rsidP="00D01D63"/>
    <w:p w:rsidR="00796B2F" w:rsidRPr="005C5160" w:rsidRDefault="00796B2F" w:rsidP="00BD14A4">
      <w:pPr>
        <w:pStyle w:val="ListParagraph"/>
        <w:rPr>
          <w:rFonts w:ascii="Futura Lt BT" w:hAnsi="Futura Lt BT"/>
          <w:sz w:val="22"/>
        </w:rPr>
      </w:pPr>
    </w:p>
    <w:bookmarkEnd w:id="3"/>
    <w:bookmarkEnd w:id="4"/>
    <w:p w:rsidR="00334901" w:rsidRPr="00334901" w:rsidRDefault="00334901" w:rsidP="00334901">
      <w:pPr>
        <w:pStyle w:val="Heading1"/>
        <w:rPr>
          <w:rFonts w:ascii="Futura Lt BT" w:hAnsi="Futura Lt BT"/>
          <w:sz w:val="32"/>
        </w:rPr>
      </w:pPr>
      <w:r w:rsidRPr="00334901">
        <w:rPr>
          <w:rFonts w:ascii="Futura Lt BT" w:hAnsi="Futura Lt BT"/>
          <w:sz w:val="32"/>
        </w:rPr>
        <w:t>Open Text Monitoring Agent</w:t>
      </w:r>
      <w:r>
        <w:rPr>
          <w:rFonts w:ascii="Futura Lt BT" w:hAnsi="Futura Lt BT"/>
          <w:sz w:val="32"/>
        </w:rPr>
        <w:t xml:space="preserve"> </w:t>
      </w:r>
      <w:r w:rsidRPr="00334901">
        <w:rPr>
          <w:rFonts w:ascii="Futura Lt BT" w:hAnsi="Futura Lt BT"/>
          <w:sz w:val="32"/>
        </w:rPr>
        <w:t>Set up with NSSM</w:t>
      </w:r>
    </w:p>
    <w:p w:rsidR="00334901" w:rsidRDefault="00334901" w:rsidP="00334901">
      <w:pPr>
        <w:rPr>
          <w:lang w:val="fr-BE"/>
        </w:rPr>
      </w:pPr>
      <w:r w:rsidRPr="00334901">
        <w:t xml:space="preserve">         </w:t>
      </w:r>
      <w:hyperlink r:id="rId82" w:history="1">
        <w:r w:rsidRPr="0049617E">
          <w:rPr>
            <w:rStyle w:val="Hyperlink"/>
            <w:lang w:val="fr-BE"/>
          </w:rPr>
          <w:t>https://nssm.cc/usage</w:t>
        </w:r>
      </w:hyperlink>
    </w:p>
    <w:p w:rsidR="00334901" w:rsidRPr="00603C4E" w:rsidRDefault="00334901" w:rsidP="00334901">
      <w:pPr>
        <w:rPr>
          <w:lang w:val="fr-BE"/>
        </w:rPr>
      </w:pPr>
    </w:p>
    <w:p w:rsidR="00334901" w:rsidRPr="00093BC2" w:rsidRDefault="00334901" w:rsidP="00334901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 w:rsidRPr="00093BC2">
        <w:rPr>
          <w:rFonts w:ascii="Futura Lt BT" w:hAnsi="Futura Lt BT"/>
          <w:sz w:val="22"/>
        </w:rPr>
        <w:t xml:space="preserve">Create the following folder structure </w:t>
      </w:r>
    </w:p>
    <w:p w:rsidR="00334901" w:rsidRDefault="00334901" w:rsidP="00334901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  </w:t>
      </w:r>
      <w:r w:rsidRPr="00334901">
        <w:rPr>
          <w:rFonts w:ascii="Futura Lt BT" w:hAnsi="Futura Lt BT"/>
          <w:sz w:val="22"/>
        </w:rPr>
        <w:t>E:\apps\OTMonitoringAgent</w:t>
      </w:r>
      <w:r>
        <w:rPr>
          <w:rFonts w:ascii="Futura Lt BT" w:hAnsi="Futura Lt BT"/>
          <w:sz w:val="22"/>
        </w:rPr>
        <w:br/>
        <w:t xml:space="preserve">             </w:t>
      </w:r>
    </w:p>
    <w:p w:rsidR="00334901" w:rsidRPr="00093BC2" w:rsidRDefault="00334901" w:rsidP="00334901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 w:rsidRPr="00093BC2">
        <w:rPr>
          <w:rFonts w:ascii="Futura Lt BT" w:hAnsi="Futura Lt BT"/>
          <w:sz w:val="22"/>
        </w:rPr>
        <w:t xml:space="preserve">Copy the </w:t>
      </w:r>
      <w:r>
        <w:rPr>
          <w:rFonts w:ascii="Futura Lt BT" w:hAnsi="Futura Lt BT"/>
          <w:sz w:val="22"/>
        </w:rPr>
        <w:t>content of the folder name</w:t>
      </w:r>
      <w:r w:rsidRPr="00093BC2">
        <w:rPr>
          <w:rFonts w:ascii="Futura Lt BT" w:hAnsi="Futura Lt BT"/>
          <w:sz w:val="22"/>
        </w:rPr>
        <w:t xml:space="preserve"> “</w:t>
      </w:r>
      <w:r w:rsidRPr="00192DEA">
        <w:rPr>
          <w:rFonts w:ascii="Futura Lt BT" w:hAnsi="Futura Lt BT"/>
          <w:sz w:val="22"/>
        </w:rPr>
        <w:t>nssm-2.24</w:t>
      </w:r>
      <w:r w:rsidRPr="00093BC2">
        <w:rPr>
          <w:rFonts w:ascii="Futura Lt BT" w:hAnsi="Futura Lt BT"/>
          <w:sz w:val="22"/>
        </w:rPr>
        <w:t xml:space="preserve">” from the source location </w:t>
      </w:r>
    </w:p>
    <w:p w:rsidR="00334901" w:rsidRDefault="00334901" w:rsidP="00334901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</w:t>
      </w:r>
      <w:hyperlink r:id="rId83" w:history="1">
        <w:r w:rsidRPr="00352EDB">
          <w:rPr>
            <w:rStyle w:val="Hyperlink"/>
            <w:rFonts w:ascii="Futura Lt BT" w:hAnsi="Futura Lt BT"/>
            <w:sz w:val="22"/>
          </w:rPr>
          <w:t>\\vmp-fs-09.beilux.eib.org\v_disk_01$\programs\EA_admin\OpenText\Admin\Upgrade\Software\OTMonitoringAgent</w:t>
        </w:r>
      </w:hyperlink>
    </w:p>
    <w:p w:rsidR="00334901" w:rsidRDefault="00334901" w:rsidP="00334901">
      <w:pPr>
        <w:rPr>
          <w:rFonts w:ascii="Futura Lt BT" w:hAnsi="Futura Lt BT"/>
          <w:sz w:val="22"/>
        </w:rPr>
      </w:pPr>
    </w:p>
    <w:p w:rsidR="00334901" w:rsidRDefault="00334901" w:rsidP="00334901">
      <w:pPr>
        <w:rPr>
          <w:rFonts w:ascii="Futura Lt BT" w:hAnsi="Futura Lt BT"/>
          <w:sz w:val="22"/>
        </w:rPr>
      </w:pPr>
    </w:p>
    <w:p w:rsidR="00334901" w:rsidRDefault="00334901" w:rsidP="00334901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</w:t>
      </w:r>
    </w:p>
    <w:p w:rsidR="00334901" w:rsidRDefault="00334901" w:rsidP="00334901">
      <w:p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           To the newly created structure: E</w:t>
      </w:r>
      <w:r w:rsidRPr="00856214">
        <w:rPr>
          <w:rFonts w:ascii="Futura Lt BT" w:hAnsi="Futura Lt BT"/>
          <w:sz w:val="22"/>
        </w:rPr>
        <w:t>:\apps\</w:t>
      </w:r>
      <w:r w:rsidRPr="00334901">
        <w:rPr>
          <w:rFonts w:ascii="Futura Lt BT" w:hAnsi="Futura Lt BT"/>
          <w:sz w:val="22"/>
        </w:rPr>
        <w:t>OTMonitoringAgent</w:t>
      </w:r>
    </w:p>
    <w:p w:rsidR="00334901" w:rsidRPr="00334901" w:rsidRDefault="00334901" w:rsidP="00334901">
      <w:pPr>
        <w:rPr>
          <w:rFonts w:ascii="Futura Lt BT" w:hAnsi="Futura Lt BT"/>
          <w:sz w:val="22"/>
        </w:rPr>
      </w:pPr>
    </w:p>
    <w:p w:rsidR="00334901" w:rsidRPr="00D624B6" w:rsidRDefault="00334901" w:rsidP="00334901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Launch the CMD as an Administrator </w:t>
      </w:r>
    </w:p>
    <w:p w:rsidR="00334901" w:rsidRDefault="00334901" w:rsidP="00334901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CD to </w:t>
      </w:r>
      <w:r w:rsidRPr="00C27DBC">
        <w:rPr>
          <w:rFonts w:ascii="Futura Lt BT" w:hAnsi="Futura Lt BT"/>
          <w:sz w:val="22"/>
        </w:rPr>
        <w:t>D:\apps\</w:t>
      </w:r>
      <w:r w:rsidRPr="00CC24B2">
        <w:t xml:space="preserve"> </w:t>
      </w:r>
      <w:r w:rsidRPr="00CC24B2">
        <w:rPr>
          <w:rFonts w:ascii="Futura Lt BT" w:hAnsi="Futura Lt BT"/>
          <w:sz w:val="22"/>
        </w:rPr>
        <w:t>nssm-2.24</w:t>
      </w:r>
      <w:r>
        <w:rPr>
          <w:rFonts w:ascii="Futura Lt BT" w:hAnsi="Futura Lt BT"/>
          <w:sz w:val="22"/>
        </w:rPr>
        <w:t xml:space="preserve">, </w:t>
      </w:r>
    </w:p>
    <w:p w:rsidR="00334901" w:rsidRDefault="00334901" w:rsidP="00334901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Run the command below </w:t>
      </w:r>
    </w:p>
    <w:p w:rsidR="00334901" w:rsidRPr="00A15D37" w:rsidRDefault="00334901" w:rsidP="00334901">
      <w:pPr>
        <w:pStyle w:val="ListParagraph"/>
        <w:rPr>
          <w:rFonts w:ascii="Futura Lt BT" w:hAnsi="Futura Lt BT"/>
          <w:b/>
          <w:sz w:val="22"/>
        </w:rPr>
      </w:pPr>
      <w:proofErr w:type="spellStart"/>
      <w:proofErr w:type="gramStart"/>
      <w:r w:rsidRPr="00A15D37">
        <w:rPr>
          <w:rFonts w:ascii="Futura Lt BT" w:hAnsi="Futura Lt BT"/>
          <w:b/>
          <w:sz w:val="22"/>
        </w:rPr>
        <w:t>nssm</w:t>
      </w:r>
      <w:proofErr w:type="spellEnd"/>
      <w:proofErr w:type="gramEnd"/>
      <w:r w:rsidRPr="00A15D37">
        <w:rPr>
          <w:rFonts w:ascii="Futura Lt BT" w:hAnsi="Futura Lt BT"/>
          <w:b/>
          <w:sz w:val="22"/>
        </w:rPr>
        <w:t xml:space="preserve"> ins</w:t>
      </w:r>
      <w:r>
        <w:rPr>
          <w:rFonts w:ascii="Futura Lt BT" w:hAnsi="Futura Lt BT"/>
          <w:b/>
          <w:sz w:val="22"/>
        </w:rPr>
        <w:t>tall "</w:t>
      </w:r>
      <w:r w:rsidRPr="00334901">
        <w:rPr>
          <w:rFonts w:ascii="Futura Lt BT" w:hAnsi="Futura Lt BT"/>
          <w:b/>
          <w:sz w:val="22"/>
        </w:rPr>
        <w:t>Open Text Monitoring Agent</w:t>
      </w:r>
      <w:r w:rsidRPr="00A15D37">
        <w:rPr>
          <w:rFonts w:ascii="Futura Lt BT" w:hAnsi="Futura Lt BT"/>
          <w:b/>
          <w:sz w:val="22"/>
        </w:rPr>
        <w:t xml:space="preserve">" </w:t>
      </w:r>
      <w:r w:rsidRPr="00334901">
        <w:rPr>
          <w:rFonts w:ascii="Futura Lt BT" w:hAnsi="Futura Lt BT"/>
          <w:b/>
          <w:sz w:val="22"/>
        </w:rPr>
        <w:t>E:\apps\OTMonitoringAgent\run.bat</w:t>
      </w:r>
    </w:p>
    <w:p w:rsidR="00334901" w:rsidRDefault="00334901" w:rsidP="00334901">
      <w:pPr>
        <w:pStyle w:val="ListParagraph"/>
        <w:rPr>
          <w:rFonts w:ascii="Futura Lt BT" w:hAnsi="Futura Lt BT"/>
          <w:b/>
          <w:sz w:val="22"/>
        </w:rPr>
      </w:pPr>
      <w:proofErr w:type="spellStart"/>
      <w:proofErr w:type="gramStart"/>
      <w:r w:rsidRPr="00A15D37">
        <w:rPr>
          <w:rFonts w:ascii="Futura Lt BT" w:hAnsi="Futura Lt BT"/>
          <w:b/>
          <w:sz w:val="22"/>
        </w:rPr>
        <w:t>nssm</w:t>
      </w:r>
      <w:proofErr w:type="spellEnd"/>
      <w:proofErr w:type="gramEnd"/>
      <w:r w:rsidRPr="00A15D37">
        <w:rPr>
          <w:rFonts w:ascii="Futura Lt BT" w:hAnsi="Futura Lt BT"/>
          <w:b/>
          <w:sz w:val="22"/>
        </w:rPr>
        <w:t xml:space="preserve"> set "</w:t>
      </w:r>
      <w:r w:rsidRPr="00334901">
        <w:rPr>
          <w:rFonts w:ascii="Futura Lt BT" w:hAnsi="Futura Lt BT"/>
          <w:b/>
          <w:sz w:val="22"/>
        </w:rPr>
        <w:t>Open Text Monitoring Agent</w:t>
      </w:r>
      <w:r w:rsidRPr="00A15D37">
        <w:rPr>
          <w:rFonts w:ascii="Futura Lt BT" w:hAnsi="Futura Lt BT"/>
          <w:b/>
          <w:sz w:val="22"/>
        </w:rPr>
        <w:t xml:space="preserve">" </w:t>
      </w:r>
      <w:proofErr w:type="spellStart"/>
      <w:r w:rsidRPr="00A15D37">
        <w:rPr>
          <w:rFonts w:ascii="Futura Lt BT" w:hAnsi="Futura Lt BT"/>
          <w:b/>
          <w:sz w:val="22"/>
        </w:rPr>
        <w:t>AppDirectory</w:t>
      </w:r>
      <w:proofErr w:type="spellEnd"/>
      <w:r w:rsidRPr="00A15D37">
        <w:rPr>
          <w:rFonts w:ascii="Futura Lt BT" w:hAnsi="Futura Lt BT"/>
          <w:b/>
          <w:sz w:val="22"/>
        </w:rPr>
        <w:t xml:space="preserve"> </w:t>
      </w:r>
      <w:r w:rsidRPr="00334901">
        <w:rPr>
          <w:rFonts w:ascii="Futura Lt BT" w:hAnsi="Futura Lt BT"/>
          <w:b/>
          <w:sz w:val="22"/>
        </w:rPr>
        <w:t>E:\apps\OTMonitoringAgent</w:t>
      </w:r>
    </w:p>
    <w:p w:rsidR="00334901" w:rsidRDefault="00334901" w:rsidP="00334901">
      <w:pPr>
        <w:pStyle w:val="ListParagraph"/>
        <w:rPr>
          <w:rFonts w:ascii="Futura Lt BT" w:hAnsi="Futura Lt BT"/>
          <w:b/>
          <w:sz w:val="22"/>
        </w:rPr>
      </w:pPr>
    </w:p>
    <w:p w:rsidR="00334901" w:rsidRDefault="00334901" w:rsidP="00334901">
      <w:pPr>
        <w:pStyle w:val="ListParagraph"/>
        <w:rPr>
          <w:rFonts w:ascii="Futura Lt BT" w:hAnsi="Futura Lt BT"/>
          <w:b/>
          <w:sz w:val="22"/>
        </w:rPr>
      </w:pPr>
    </w:p>
    <w:p w:rsidR="00334901" w:rsidRDefault="00334901" w:rsidP="00334901">
      <w:pPr>
        <w:pStyle w:val="ListParagraph"/>
        <w:rPr>
          <w:rFonts w:ascii="Futura Lt BT" w:hAnsi="Futura Lt BT"/>
          <w:b/>
          <w:sz w:val="22"/>
        </w:rPr>
      </w:pPr>
    </w:p>
    <w:p w:rsidR="00334901" w:rsidRDefault="00334901" w:rsidP="00334901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 xml:space="preserve">The result should be a newly created services as below </w:t>
      </w:r>
    </w:p>
    <w:p w:rsidR="00334901" w:rsidRDefault="00334901" w:rsidP="00334901">
      <w:pPr>
        <w:pStyle w:val="ListParagraph"/>
        <w:rPr>
          <w:rFonts w:ascii="Futura Lt BT" w:hAnsi="Futura Lt BT"/>
          <w:sz w:val="22"/>
        </w:rPr>
      </w:pPr>
    </w:p>
    <w:p w:rsidR="00334901" w:rsidRDefault="00334901" w:rsidP="00334901">
      <w:pPr>
        <w:pStyle w:val="ListParagraph"/>
        <w:rPr>
          <w:rFonts w:ascii="Futura Lt BT" w:hAnsi="Futura Lt BT"/>
          <w:sz w:val="22"/>
        </w:rPr>
      </w:pPr>
    </w:p>
    <w:p w:rsidR="00334901" w:rsidRDefault="00F562D7" w:rsidP="00334901">
      <w:pPr>
        <w:pStyle w:val="ListParagraph"/>
        <w:rPr>
          <w:rFonts w:ascii="Futura Lt BT" w:hAnsi="Futura Lt BT"/>
          <w:sz w:val="22"/>
        </w:rPr>
      </w:pPr>
      <w:r>
        <w:rPr>
          <w:rFonts w:ascii="Futura Lt BT" w:hAnsi="Futura Lt BT"/>
          <w:noProof/>
          <w:sz w:val="22"/>
          <w:lang w:eastAsia="en-GB"/>
        </w:rPr>
        <w:drawing>
          <wp:inline distT="0" distB="0" distL="0" distR="0">
            <wp:extent cx="6432240" cy="2266950"/>
            <wp:effectExtent l="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066" cy="226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01" w:rsidRDefault="00334901" w:rsidP="00334901">
      <w:pPr>
        <w:pStyle w:val="ListParagraph"/>
        <w:rPr>
          <w:rFonts w:ascii="Futura Lt BT" w:hAnsi="Futura Lt BT"/>
          <w:sz w:val="22"/>
        </w:rPr>
      </w:pPr>
    </w:p>
    <w:p w:rsidR="00334901" w:rsidRDefault="00334901" w:rsidP="00334901">
      <w:pPr>
        <w:pStyle w:val="ListParagraph"/>
        <w:rPr>
          <w:rFonts w:ascii="Futura Lt BT" w:hAnsi="Futura Lt BT"/>
          <w:sz w:val="22"/>
        </w:rPr>
      </w:pPr>
    </w:p>
    <w:p w:rsidR="00334901" w:rsidRPr="009C6DD9" w:rsidRDefault="00334901" w:rsidP="00334901">
      <w:pPr>
        <w:pStyle w:val="ListParagraph"/>
        <w:numPr>
          <w:ilvl w:val="0"/>
          <w:numId w:val="41"/>
        </w:numPr>
        <w:rPr>
          <w:rFonts w:ascii="Futura Lt BT" w:hAnsi="Futura Lt BT"/>
          <w:sz w:val="22"/>
        </w:rPr>
      </w:pPr>
      <w:r>
        <w:rPr>
          <w:rFonts w:ascii="Futura Lt BT" w:hAnsi="Futura Lt BT"/>
          <w:sz w:val="22"/>
        </w:rPr>
        <w:t>Useful Command</w:t>
      </w:r>
    </w:p>
    <w:p w:rsidR="00334901" w:rsidRDefault="00334901" w:rsidP="00334901">
      <w:pPr>
        <w:pStyle w:val="ListParagraph"/>
        <w:rPr>
          <w:rFonts w:ascii="Futura Lt BT" w:hAnsi="Futura Lt BT"/>
          <w:sz w:val="22"/>
        </w:rPr>
      </w:pPr>
      <w:proofErr w:type="spellStart"/>
      <w:proofErr w:type="gramStart"/>
      <w:r w:rsidRPr="00603C4E">
        <w:rPr>
          <w:rFonts w:ascii="Futura Lt BT" w:hAnsi="Futura Lt BT"/>
          <w:sz w:val="22"/>
        </w:rPr>
        <w:t>nssm</w:t>
      </w:r>
      <w:proofErr w:type="spellEnd"/>
      <w:proofErr w:type="gramEnd"/>
      <w:r w:rsidRPr="00603C4E">
        <w:rPr>
          <w:rFonts w:ascii="Futura Lt BT" w:hAnsi="Futura Lt BT"/>
          <w:sz w:val="22"/>
        </w:rPr>
        <w:t xml:space="preserve"> remove &lt;</w:t>
      </w:r>
      <w:proofErr w:type="spellStart"/>
      <w:r w:rsidRPr="00603C4E">
        <w:rPr>
          <w:rFonts w:ascii="Futura Lt BT" w:hAnsi="Futura Lt BT"/>
          <w:sz w:val="22"/>
        </w:rPr>
        <w:t>servicename</w:t>
      </w:r>
      <w:proofErr w:type="spellEnd"/>
      <w:r w:rsidRPr="00603C4E">
        <w:rPr>
          <w:rFonts w:ascii="Futura Lt BT" w:hAnsi="Futura Lt BT"/>
          <w:sz w:val="22"/>
        </w:rPr>
        <w:t>&gt;</w:t>
      </w:r>
    </w:p>
    <w:p w:rsidR="00922371" w:rsidRDefault="00922371" w:rsidP="00334901">
      <w:pPr>
        <w:pStyle w:val="ListParagraph"/>
        <w:rPr>
          <w:rFonts w:ascii="Futura Lt BT" w:hAnsi="Futura Lt BT"/>
          <w:sz w:val="22"/>
        </w:rPr>
      </w:pPr>
      <w:proofErr w:type="spellStart"/>
      <w:proofErr w:type="gramStart"/>
      <w:r>
        <w:rPr>
          <w:rFonts w:ascii="Futura Lt BT" w:hAnsi="Futura Lt BT"/>
          <w:sz w:val="22"/>
        </w:rPr>
        <w:t>nssm</w:t>
      </w:r>
      <w:proofErr w:type="spellEnd"/>
      <w:proofErr w:type="gramEnd"/>
      <w:r>
        <w:rPr>
          <w:rFonts w:ascii="Futura Lt BT" w:hAnsi="Futura Lt BT"/>
          <w:sz w:val="22"/>
        </w:rPr>
        <w:t xml:space="preserve"> edit </w:t>
      </w:r>
      <w:r w:rsidRPr="00603C4E">
        <w:rPr>
          <w:rFonts w:ascii="Futura Lt BT" w:hAnsi="Futura Lt BT"/>
          <w:sz w:val="22"/>
        </w:rPr>
        <w:t>&lt;</w:t>
      </w:r>
      <w:proofErr w:type="spellStart"/>
      <w:r w:rsidRPr="00603C4E">
        <w:rPr>
          <w:rFonts w:ascii="Futura Lt BT" w:hAnsi="Futura Lt BT"/>
          <w:sz w:val="22"/>
        </w:rPr>
        <w:t>servicename</w:t>
      </w:r>
      <w:proofErr w:type="spellEnd"/>
      <w:r w:rsidRPr="00603C4E">
        <w:rPr>
          <w:rFonts w:ascii="Futura Lt BT" w:hAnsi="Futura Lt BT"/>
          <w:sz w:val="22"/>
        </w:rPr>
        <w:t>&gt;</w:t>
      </w:r>
    </w:p>
    <w:p w:rsidR="00334901" w:rsidRDefault="00334901" w:rsidP="00334901">
      <w:pPr>
        <w:pStyle w:val="ListParagraph"/>
        <w:rPr>
          <w:rFonts w:ascii="Futura Lt BT" w:hAnsi="Futura Lt BT"/>
          <w:b/>
          <w:sz w:val="22"/>
        </w:rPr>
      </w:pPr>
      <w:proofErr w:type="spellStart"/>
      <w:proofErr w:type="gramStart"/>
      <w:r>
        <w:rPr>
          <w:rFonts w:ascii="Futura Lt BT" w:hAnsi="Futura Lt BT"/>
          <w:sz w:val="22"/>
        </w:rPr>
        <w:t>eg</w:t>
      </w:r>
      <w:proofErr w:type="spellEnd"/>
      <w:proofErr w:type="gramEnd"/>
      <w:r>
        <w:rPr>
          <w:rFonts w:ascii="Futura Lt BT" w:hAnsi="Futura Lt BT"/>
          <w:sz w:val="22"/>
        </w:rPr>
        <w:t xml:space="preserve">: </w:t>
      </w:r>
      <w:proofErr w:type="spellStart"/>
      <w:r w:rsidRPr="00603C4E">
        <w:rPr>
          <w:rFonts w:ascii="Futura Lt BT" w:hAnsi="Futura Lt BT"/>
          <w:b/>
          <w:sz w:val="22"/>
        </w:rPr>
        <w:t>nssm</w:t>
      </w:r>
      <w:proofErr w:type="spellEnd"/>
      <w:r w:rsidRPr="00603C4E">
        <w:rPr>
          <w:rFonts w:ascii="Futura Lt BT" w:hAnsi="Futura Lt BT"/>
          <w:b/>
          <w:sz w:val="22"/>
        </w:rPr>
        <w:t xml:space="preserve"> rem</w:t>
      </w:r>
      <w:r>
        <w:rPr>
          <w:rFonts w:ascii="Futura Lt BT" w:hAnsi="Futura Lt BT"/>
          <w:b/>
          <w:sz w:val="22"/>
        </w:rPr>
        <w:t xml:space="preserve">ove  </w:t>
      </w:r>
      <w:r w:rsidRPr="00A15D37">
        <w:rPr>
          <w:rFonts w:ascii="Futura Lt BT" w:hAnsi="Futura Lt BT"/>
          <w:b/>
          <w:sz w:val="22"/>
        </w:rPr>
        <w:t>"</w:t>
      </w:r>
      <w:r w:rsidRPr="00334901">
        <w:rPr>
          <w:rFonts w:ascii="Futura Lt BT" w:hAnsi="Futura Lt BT"/>
          <w:b/>
          <w:sz w:val="22"/>
        </w:rPr>
        <w:t>Open Text Monitoring Agent</w:t>
      </w:r>
      <w:r w:rsidRPr="00A15D37">
        <w:rPr>
          <w:rFonts w:ascii="Futura Lt BT" w:hAnsi="Futura Lt BT"/>
          <w:b/>
          <w:sz w:val="22"/>
        </w:rPr>
        <w:t>"</w:t>
      </w:r>
    </w:p>
    <w:p w:rsidR="00922371" w:rsidRDefault="00922371" w:rsidP="00334901">
      <w:pPr>
        <w:pStyle w:val="ListParagraph"/>
        <w:rPr>
          <w:rFonts w:ascii="Futura Lt BT" w:hAnsi="Futura Lt BT"/>
          <w:sz w:val="22"/>
        </w:rPr>
      </w:pPr>
      <w:r>
        <w:rPr>
          <w:rFonts w:ascii="Futura Lt BT" w:hAnsi="Futura Lt BT"/>
          <w:b/>
          <w:sz w:val="22"/>
        </w:rPr>
        <w:t xml:space="preserve">      </w:t>
      </w:r>
      <w:proofErr w:type="spellStart"/>
      <w:proofErr w:type="gramStart"/>
      <w:r w:rsidRPr="00922371">
        <w:rPr>
          <w:rFonts w:ascii="Futura Lt BT" w:hAnsi="Futura Lt BT"/>
          <w:b/>
          <w:sz w:val="22"/>
        </w:rPr>
        <w:t>nssm</w:t>
      </w:r>
      <w:proofErr w:type="spellEnd"/>
      <w:proofErr w:type="gramEnd"/>
      <w:r w:rsidRPr="00922371">
        <w:rPr>
          <w:rFonts w:ascii="Futura Lt BT" w:hAnsi="Futura Lt BT"/>
          <w:b/>
          <w:sz w:val="22"/>
        </w:rPr>
        <w:t xml:space="preserve"> edit "Open Text Monitoring Agent"</w:t>
      </w:r>
    </w:p>
    <w:p w:rsidR="00BB43E5" w:rsidRDefault="00BB43E5" w:rsidP="00642DC3">
      <w:pPr>
        <w:rPr>
          <w:rFonts w:ascii="Futura Lt BT" w:hAnsi="Futura Lt BT"/>
          <w:sz w:val="22"/>
        </w:rPr>
      </w:pPr>
    </w:p>
    <w:sectPr w:rsidR="00BB43E5" w:rsidSect="000C0976">
      <w:headerReference w:type="default" r:id="rId85"/>
      <w:footerReference w:type="default" r:id="rId86"/>
      <w:pgSz w:w="11906" w:h="16838" w:code="9"/>
      <w:pgMar w:top="720" w:right="720" w:bottom="720" w:left="720" w:header="567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2EDE" w:rsidRDefault="001C2EDE">
      <w:pPr>
        <w:pStyle w:val="BalloonText"/>
      </w:pPr>
      <w:r>
        <w:separator/>
      </w:r>
    </w:p>
  </w:endnote>
  <w:endnote w:type="continuationSeparator" w:id="0">
    <w:p w:rsidR="001C2EDE" w:rsidRDefault="001C2EDE">
      <w:pPr>
        <w:pStyle w:val="BalloonText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utura Lt BT">
    <w:panose1 w:val="020B0402020204020303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8505" w:type="dxa"/>
      <w:tblInd w:w="108" w:type="dxa"/>
      <w:tblBorders>
        <w:top w:val="single" w:sz="8" w:space="0" w:color="auto"/>
      </w:tblBorders>
      <w:tblLook w:val="0000" w:firstRow="0" w:lastRow="0" w:firstColumn="0" w:lastColumn="0" w:noHBand="0" w:noVBand="0"/>
    </w:tblPr>
    <w:tblGrid>
      <w:gridCol w:w="3828"/>
      <w:gridCol w:w="1842"/>
      <w:gridCol w:w="2835"/>
    </w:tblGrid>
    <w:tr w:rsidR="0078602D" w:rsidRPr="00765EFE" w:rsidTr="00617BFC">
      <w:trPr>
        <w:trHeight w:val="556"/>
      </w:trPr>
      <w:tc>
        <w:tcPr>
          <w:tcW w:w="3828" w:type="dxa"/>
          <w:tcBorders>
            <w:top w:val="single" w:sz="8" w:space="0" w:color="auto"/>
          </w:tcBorders>
        </w:tcPr>
        <w:p w:rsidR="0078602D" w:rsidRPr="006548FF" w:rsidRDefault="0078602D" w:rsidP="00617BFC">
          <w:pPr>
            <w:pStyle w:val="Footer"/>
            <w:tabs>
              <w:tab w:val="clear" w:pos="8306"/>
              <w:tab w:val="right" w:pos="7972"/>
            </w:tabs>
            <w:spacing w:before="120"/>
            <w:ind w:right="360"/>
            <w:rPr>
              <w:rFonts w:ascii="Futura Lt BT" w:hAnsi="Futura Lt BT" w:cs="Tahoma"/>
              <w:sz w:val="16"/>
            </w:rPr>
          </w:pPr>
          <w:r w:rsidRPr="006548FF">
            <w:rPr>
              <w:rFonts w:ascii="Futura Lt BT" w:hAnsi="Futura Lt BT" w:cs="Tahoma"/>
              <w:sz w:val="16"/>
            </w:rPr>
            <w:fldChar w:fldCharType="begin"/>
          </w:r>
          <w:r w:rsidRPr="006548FF">
            <w:rPr>
              <w:rFonts w:ascii="Futura Lt BT" w:hAnsi="Futura Lt BT" w:cs="Tahoma"/>
              <w:sz w:val="16"/>
            </w:rPr>
            <w:instrText xml:space="preserve"> SAVEDATE  \@ "dd/MM/yyyy" </w:instrText>
          </w:r>
          <w:r w:rsidRPr="006548FF">
            <w:rPr>
              <w:rFonts w:ascii="Futura Lt BT" w:hAnsi="Futura Lt BT" w:cs="Tahoma"/>
              <w:sz w:val="16"/>
            </w:rPr>
            <w:fldChar w:fldCharType="separate"/>
          </w:r>
          <w:r>
            <w:rPr>
              <w:rFonts w:ascii="Futura Lt BT" w:hAnsi="Futura Lt BT" w:cs="Tahoma"/>
              <w:noProof/>
              <w:sz w:val="16"/>
            </w:rPr>
            <w:t>22/03/2019</w:t>
          </w:r>
          <w:r w:rsidRPr="006548FF">
            <w:rPr>
              <w:rFonts w:ascii="Futura Lt BT" w:hAnsi="Futura Lt BT" w:cs="Tahoma"/>
              <w:sz w:val="16"/>
            </w:rPr>
            <w:fldChar w:fldCharType="end"/>
          </w:r>
        </w:p>
      </w:tc>
      <w:tc>
        <w:tcPr>
          <w:tcW w:w="1842" w:type="dxa"/>
          <w:tcBorders>
            <w:top w:val="single" w:sz="8" w:space="0" w:color="auto"/>
          </w:tcBorders>
        </w:tcPr>
        <w:p w:rsidR="0078602D" w:rsidRPr="006548FF" w:rsidRDefault="0078602D" w:rsidP="00617BFC">
          <w:pPr>
            <w:pStyle w:val="Footer"/>
            <w:tabs>
              <w:tab w:val="clear" w:pos="8306"/>
              <w:tab w:val="right" w:pos="7972"/>
            </w:tabs>
            <w:rPr>
              <w:rFonts w:ascii="Futura Lt BT" w:hAnsi="Futura Lt BT" w:cs="Tahoma"/>
              <w:sz w:val="16"/>
            </w:rPr>
          </w:pPr>
        </w:p>
      </w:tc>
      <w:tc>
        <w:tcPr>
          <w:tcW w:w="2835" w:type="dxa"/>
          <w:tcBorders>
            <w:top w:val="single" w:sz="8" w:space="0" w:color="auto"/>
          </w:tcBorders>
        </w:tcPr>
        <w:p w:rsidR="0078602D" w:rsidRPr="006548FF" w:rsidRDefault="0078602D" w:rsidP="00617BFC">
          <w:pPr>
            <w:pStyle w:val="Footer"/>
            <w:spacing w:before="120"/>
            <w:jc w:val="right"/>
            <w:rPr>
              <w:rFonts w:ascii="Futura Lt BT" w:hAnsi="Futura Lt BT" w:cs="Tahoma"/>
              <w:sz w:val="16"/>
            </w:rPr>
          </w:pPr>
          <w:r w:rsidRPr="006548FF">
            <w:rPr>
              <w:rFonts w:ascii="Futura Lt BT" w:hAnsi="Futura Lt BT" w:cs="Tahoma"/>
              <w:sz w:val="16"/>
            </w:rPr>
            <w:t>Pag</w:t>
          </w:r>
          <w:r w:rsidRPr="006548FF">
            <w:rPr>
              <w:rFonts w:ascii="Futura Lt BT" w:hAnsi="Futura Lt BT" w:cs="Tahoma"/>
              <w:sz w:val="16"/>
              <w:szCs w:val="16"/>
            </w:rPr>
            <w:t xml:space="preserve">e </w:t>
          </w:r>
          <w:r w:rsidRPr="006548FF">
            <w:rPr>
              <w:rStyle w:val="PageNumber"/>
              <w:rFonts w:ascii="Futura Lt BT" w:hAnsi="Futura Lt BT"/>
              <w:sz w:val="16"/>
              <w:szCs w:val="16"/>
            </w:rPr>
            <w:fldChar w:fldCharType="begin"/>
          </w:r>
          <w:r w:rsidRPr="006548FF">
            <w:rPr>
              <w:rStyle w:val="PageNumber"/>
              <w:rFonts w:ascii="Futura Lt BT" w:hAnsi="Futura Lt BT"/>
              <w:sz w:val="16"/>
              <w:szCs w:val="16"/>
            </w:rPr>
            <w:instrText xml:space="preserve"> PAGE </w:instrText>
          </w:r>
          <w:r w:rsidRPr="006548FF">
            <w:rPr>
              <w:rStyle w:val="PageNumber"/>
              <w:rFonts w:ascii="Futura Lt BT" w:hAnsi="Futura Lt BT"/>
              <w:sz w:val="16"/>
              <w:szCs w:val="16"/>
            </w:rPr>
            <w:fldChar w:fldCharType="separate"/>
          </w:r>
          <w:r w:rsidR="00ED4F02">
            <w:rPr>
              <w:rStyle w:val="PageNumber"/>
              <w:rFonts w:ascii="Futura Lt BT" w:hAnsi="Futura Lt BT"/>
              <w:noProof/>
              <w:sz w:val="16"/>
              <w:szCs w:val="16"/>
            </w:rPr>
            <w:t>29</w:t>
          </w:r>
          <w:r w:rsidRPr="006548FF">
            <w:rPr>
              <w:rStyle w:val="PageNumber"/>
              <w:rFonts w:ascii="Futura Lt BT" w:hAnsi="Futura Lt BT"/>
              <w:sz w:val="16"/>
              <w:szCs w:val="16"/>
            </w:rPr>
            <w:fldChar w:fldCharType="end"/>
          </w:r>
          <w:r w:rsidRPr="006548FF">
            <w:rPr>
              <w:rStyle w:val="PageNumber"/>
              <w:rFonts w:ascii="Futura Lt BT" w:hAnsi="Futura Lt BT" w:cs="Tahoma"/>
              <w:sz w:val="16"/>
              <w:szCs w:val="16"/>
            </w:rPr>
            <w:t>/</w:t>
          </w:r>
          <w:r w:rsidRPr="006548FF">
            <w:rPr>
              <w:rStyle w:val="PageNumber"/>
              <w:rFonts w:ascii="Futura Lt BT" w:hAnsi="Futura Lt BT" w:cs="Tahoma"/>
              <w:sz w:val="16"/>
            </w:rPr>
            <w:fldChar w:fldCharType="begin"/>
          </w:r>
          <w:r w:rsidRPr="006548FF">
            <w:rPr>
              <w:rStyle w:val="PageNumber"/>
              <w:rFonts w:ascii="Futura Lt BT" w:hAnsi="Futura Lt BT" w:cs="Tahoma"/>
              <w:sz w:val="16"/>
            </w:rPr>
            <w:instrText xml:space="preserve"> NUMPAGES </w:instrText>
          </w:r>
          <w:r w:rsidRPr="006548FF">
            <w:rPr>
              <w:rStyle w:val="PageNumber"/>
              <w:rFonts w:ascii="Futura Lt BT" w:hAnsi="Futura Lt BT" w:cs="Tahoma"/>
              <w:sz w:val="16"/>
            </w:rPr>
            <w:fldChar w:fldCharType="separate"/>
          </w:r>
          <w:r w:rsidR="00ED4F02">
            <w:rPr>
              <w:rStyle w:val="PageNumber"/>
              <w:rFonts w:ascii="Futura Lt BT" w:hAnsi="Futura Lt BT" w:cs="Tahoma"/>
              <w:noProof/>
              <w:sz w:val="16"/>
            </w:rPr>
            <w:t>40</w:t>
          </w:r>
          <w:r w:rsidRPr="006548FF">
            <w:rPr>
              <w:rStyle w:val="PageNumber"/>
              <w:rFonts w:ascii="Futura Lt BT" w:hAnsi="Futura Lt BT" w:cs="Tahoma"/>
              <w:sz w:val="16"/>
            </w:rPr>
            <w:fldChar w:fldCharType="end"/>
          </w:r>
        </w:p>
      </w:tc>
    </w:tr>
  </w:tbl>
  <w:p w:rsidR="0078602D" w:rsidRDefault="0078602D" w:rsidP="00EB2E82">
    <w:pPr>
      <w:pStyle w:val="Footer"/>
    </w:pPr>
  </w:p>
  <w:p w:rsidR="0078602D" w:rsidRDefault="007860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2EDE" w:rsidRDefault="001C2EDE">
      <w:pPr>
        <w:pStyle w:val="BalloonText"/>
      </w:pPr>
      <w:r>
        <w:separator/>
      </w:r>
    </w:p>
  </w:footnote>
  <w:footnote w:type="continuationSeparator" w:id="0">
    <w:p w:rsidR="001C2EDE" w:rsidRDefault="001C2EDE">
      <w:pPr>
        <w:pStyle w:val="BalloonText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4850" w:type="dxa"/>
      <w:tblLook w:val="0000" w:firstRow="0" w:lastRow="0" w:firstColumn="0" w:lastColumn="0" w:noHBand="0" w:noVBand="0"/>
    </w:tblPr>
    <w:tblGrid>
      <w:gridCol w:w="996"/>
      <w:gridCol w:w="2816"/>
      <w:gridCol w:w="11038"/>
    </w:tblGrid>
    <w:tr w:rsidR="0078602D" w:rsidRPr="005E44AA" w:rsidTr="00EB2E82">
      <w:trPr>
        <w:trHeight w:val="848"/>
      </w:trPr>
      <w:tc>
        <w:tcPr>
          <w:tcW w:w="974" w:type="dxa"/>
          <w:vAlign w:val="center"/>
        </w:tcPr>
        <w:p w:rsidR="0078602D" w:rsidRPr="005E44AA" w:rsidRDefault="0078602D" w:rsidP="00617BFC">
          <w:pPr>
            <w:pStyle w:val="Header"/>
            <w:tabs>
              <w:tab w:val="clear" w:pos="8306"/>
              <w:tab w:val="right" w:pos="8505"/>
            </w:tabs>
          </w:pPr>
          <w:r>
            <w:rPr>
              <w:b/>
              <w:noProof/>
              <w:sz w:val="24"/>
              <w:lang w:eastAsia="en-GB"/>
            </w:rPr>
            <w:drawing>
              <wp:inline distT="0" distB="0" distL="0" distR="0" wp14:anchorId="34F557C9" wp14:editId="433580FA">
                <wp:extent cx="485775" cy="561975"/>
                <wp:effectExtent l="0" t="0" r="9525" b="9525"/>
                <wp:docPr id="1" name="Picture 1" descr="logo_n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n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57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20" w:type="dxa"/>
          <w:vAlign w:val="center"/>
        </w:tcPr>
        <w:p w:rsidR="0078602D" w:rsidRPr="005E44AA" w:rsidRDefault="0078602D">
          <w:pPr>
            <w:pStyle w:val="Header"/>
            <w:spacing w:before="60"/>
            <w:rPr>
              <w:rFonts w:cs="Arial"/>
              <w:b/>
              <w:bCs/>
            </w:rPr>
          </w:pPr>
          <w:r w:rsidRPr="005E44AA">
            <w:rPr>
              <w:rFonts w:cs="Arial"/>
              <w:b/>
              <w:bCs/>
            </w:rPr>
            <w:t>European</w:t>
          </w:r>
        </w:p>
        <w:p w:rsidR="0078602D" w:rsidRPr="005E44AA" w:rsidRDefault="0078602D">
          <w:pPr>
            <w:pStyle w:val="Header"/>
            <w:rPr>
              <w:rFonts w:cs="Arial"/>
              <w:b/>
              <w:bCs/>
            </w:rPr>
          </w:pPr>
          <w:r w:rsidRPr="005E44AA">
            <w:rPr>
              <w:rFonts w:cs="Arial"/>
              <w:b/>
              <w:bCs/>
            </w:rPr>
            <w:t>Investment</w:t>
          </w:r>
        </w:p>
        <w:p w:rsidR="0078602D" w:rsidRPr="005E44AA" w:rsidRDefault="0078602D">
          <w:pPr>
            <w:pStyle w:val="Header"/>
          </w:pPr>
          <w:r w:rsidRPr="005E44AA">
            <w:rPr>
              <w:rFonts w:cs="Arial"/>
              <w:b/>
              <w:bCs/>
            </w:rPr>
            <w:t>Bank</w:t>
          </w:r>
        </w:p>
      </w:tc>
      <w:tc>
        <w:tcPr>
          <w:tcW w:w="11056" w:type="dxa"/>
          <w:vAlign w:val="center"/>
        </w:tcPr>
        <w:p w:rsidR="0078602D" w:rsidRPr="005E44AA" w:rsidRDefault="0078602D" w:rsidP="006D6654">
          <w:pPr>
            <w:pStyle w:val="Header"/>
            <w:tabs>
              <w:tab w:val="clear" w:pos="4153"/>
              <w:tab w:val="center" w:pos="3577"/>
            </w:tabs>
            <w:ind w:left="459"/>
            <w:rPr>
              <w:rFonts w:ascii="Futura Lt BT" w:hAnsi="Futura Lt BT" w:cs="Arial"/>
              <w:bCs/>
            </w:rPr>
          </w:pPr>
          <w:r w:rsidRPr="005E44AA">
            <w:rPr>
              <w:rFonts w:ascii="Futura Lt BT" w:hAnsi="Futura Lt BT" w:cs="Arial"/>
              <w:bCs/>
            </w:rPr>
            <w:tab/>
          </w:r>
          <w:r>
            <w:rPr>
              <w:rFonts w:ascii="Futura Lt BT" w:hAnsi="Futura Lt BT" w:cs="Arial"/>
              <w:bCs/>
            </w:rPr>
            <w:t>ICC</w:t>
          </w:r>
          <w:r w:rsidRPr="005E44AA">
            <w:rPr>
              <w:rFonts w:ascii="Futura Lt BT" w:hAnsi="Futura Lt BT" w:cs="Arial"/>
              <w:bCs/>
            </w:rPr>
            <w:t>/IT/</w:t>
          </w:r>
          <w:r>
            <w:rPr>
              <w:rFonts w:ascii="Futura Lt BT" w:hAnsi="Futura Lt BT" w:cs="Arial"/>
              <w:bCs/>
            </w:rPr>
            <w:t>EA</w:t>
          </w:r>
        </w:p>
        <w:p w:rsidR="0078602D" w:rsidRPr="005E44AA" w:rsidRDefault="0078602D" w:rsidP="006D6654">
          <w:pPr>
            <w:pStyle w:val="Header"/>
            <w:tabs>
              <w:tab w:val="clear" w:pos="4153"/>
              <w:tab w:val="center" w:pos="3577"/>
            </w:tabs>
            <w:ind w:left="459"/>
            <w:rPr>
              <w:rFonts w:ascii="Futura Lt BT" w:hAnsi="Futura Lt BT" w:cs="Arial"/>
              <w:bCs/>
            </w:rPr>
          </w:pPr>
          <w:r w:rsidRPr="005E44AA">
            <w:rPr>
              <w:rFonts w:ascii="Futura Lt BT" w:hAnsi="Futura Lt BT" w:cs="Arial"/>
              <w:bCs/>
            </w:rPr>
            <w:tab/>
          </w:r>
          <w:r>
            <w:rPr>
              <w:rFonts w:ascii="Futura Lt BT" w:hAnsi="Futura Lt BT" w:cs="Arial"/>
              <w:bCs/>
            </w:rPr>
            <w:t>PeopleSoft</w:t>
          </w:r>
        </w:p>
        <w:p w:rsidR="0078602D" w:rsidRPr="005E44AA" w:rsidRDefault="0078602D" w:rsidP="006D69AF">
          <w:pPr>
            <w:pStyle w:val="Header"/>
            <w:tabs>
              <w:tab w:val="clear" w:pos="4153"/>
              <w:tab w:val="center" w:pos="3577"/>
            </w:tabs>
            <w:ind w:left="459"/>
            <w:rPr>
              <w:rFonts w:ascii="Futura Lt BT" w:hAnsi="Futura Lt BT" w:cs="Arial"/>
              <w:bCs/>
            </w:rPr>
          </w:pPr>
          <w:r w:rsidRPr="005E44AA">
            <w:rPr>
              <w:rFonts w:ascii="Futura Lt BT" w:hAnsi="Futura Lt BT" w:cs="Arial"/>
              <w:bCs/>
            </w:rPr>
            <w:tab/>
          </w:r>
          <w:r>
            <w:rPr>
              <w:rFonts w:ascii="Futura Lt BT" w:hAnsi="Futura Lt BT" w:cs="Arial"/>
              <w:bCs/>
            </w:rPr>
            <w:t xml:space="preserve">IT </w:t>
          </w:r>
          <w:r w:rsidRPr="00D623A3">
            <w:rPr>
              <w:rFonts w:ascii="Futura Lt BT" w:hAnsi="Futura Lt BT" w:cs="Arial"/>
              <w:bCs/>
            </w:rPr>
            <w:t>Internal documentation</w:t>
          </w:r>
        </w:p>
      </w:tc>
    </w:tr>
  </w:tbl>
  <w:p w:rsidR="0078602D" w:rsidRDefault="0078602D">
    <w:pPr>
      <w:pStyle w:val="Header"/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6A1D12E" wp14:editId="38E2D429">
              <wp:simplePos x="0" y="0"/>
              <wp:positionH relativeFrom="column">
                <wp:posOffset>138430</wp:posOffset>
              </wp:positionH>
              <wp:positionV relativeFrom="paragraph">
                <wp:posOffset>26035</wp:posOffset>
              </wp:positionV>
              <wp:extent cx="5273675" cy="0"/>
              <wp:effectExtent l="0" t="0" r="0" b="0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736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5E2E2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10.9pt;margin-top:2.05pt;width:415.2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455A8"/>
    <w:multiLevelType w:val="multilevel"/>
    <w:tmpl w:val="0EC02D60"/>
    <w:lvl w:ilvl="0">
      <w:start w:val="1"/>
      <w:numFmt w:val="decimal"/>
      <w:pStyle w:val="Heading1"/>
      <w:isLgl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tabs>
          <w:tab w:val="num" w:pos="960"/>
        </w:tabs>
        <w:ind w:left="672" w:hanging="432"/>
      </w:pPr>
      <w:rPr>
        <w:rFonts w:hint="default"/>
        <w:b/>
        <w:i w:val="0"/>
      </w:rPr>
    </w:lvl>
    <w:lvl w:ilvl="2">
      <w:start w:val="1"/>
      <w:numFmt w:val="decimal"/>
      <w:pStyle w:val="Heading3"/>
      <w:isLgl/>
      <w:lvlText w:val="%1.%2.%3."/>
      <w:lvlJc w:val="left"/>
      <w:pPr>
        <w:tabs>
          <w:tab w:val="num" w:pos="1440"/>
        </w:tabs>
        <w:ind w:left="1225" w:hanging="505"/>
      </w:pPr>
      <w:rPr>
        <w:rFonts w:hint="default"/>
      </w:rPr>
    </w:lvl>
    <w:lvl w:ilvl="3">
      <w:start w:val="1"/>
      <w:numFmt w:val="decimal"/>
      <w:pStyle w:val="Heading4"/>
      <w:isLgl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" w15:restartNumberingAfterBreak="0">
    <w:nsid w:val="17A269E0"/>
    <w:multiLevelType w:val="multilevel"/>
    <w:tmpl w:val="1B02A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A94ADD"/>
    <w:multiLevelType w:val="hybridMultilevel"/>
    <w:tmpl w:val="01963778"/>
    <w:lvl w:ilvl="0" w:tplc="6E984386">
      <w:start w:val="1"/>
      <w:numFmt w:val="decimal"/>
      <w:lvlText w:val="(%1)"/>
      <w:lvlJc w:val="left"/>
      <w:pPr>
        <w:ind w:left="720" w:hanging="360"/>
      </w:pPr>
      <w:rPr>
        <w:rFonts w:hint="default"/>
        <w:vertAlign w:val="superscrip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97E6B"/>
    <w:multiLevelType w:val="hybridMultilevel"/>
    <w:tmpl w:val="01963778"/>
    <w:lvl w:ilvl="0" w:tplc="6E984386">
      <w:start w:val="1"/>
      <w:numFmt w:val="decimal"/>
      <w:lvlText w:val="(%1)"/>
      <w:lvlJc w:val="left"/>
      <w:pPr>
        <w:ind w:left="720" w:hanging="360"/>
      </w:pPr>
      <w:rPr>
        <w:rFonts w:hint="default"/>
        <w:vertAlign w:val="superscrip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4B6DE0"/>
    <w:multiLevelType w:val="hybridMultilevel"/>
    <w:tmpl w:val="FA02C9CC"/>
    <w:lvl w:ilvl="0" w:tplc="08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4B43E4B"/>
    <w:multiLevelType w:val="hybridMultilevel"/>
    <w:tmpl w:val="325A1C04"/>
    <w:lvl w:ilvl="0" w:tplc="20ACB36E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F76A02"/>
    <w:multiLevelType w:val="hybridMultilevel"/>
    <w:tmpl w:val="F32ED4C6"/>
    <w:lvl w:ilvl="0" w:tplc="56C43912">
      <w:numFmt w:val="bullet"/>
      <w:lvlText w:val="-"/>
      <w:lvlJc w:val="left"/>
      <w:pPr>
        <w:ind w:left="644" w:hanging="360"/>
      </w:pPr>
      <w:rPr>
        <w:rFonts w:ascii="Futura Lt BT" w:eastAsia="Times New Roman" w:hAnsi="Futura Lt BT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34B70513"/>
    <w:multiLevelType w:val="multilevel"/>
    <w:tmpl w:val="AED6F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E8103D"/>
    <w:multiLevelType w:val="hybridMultilevel"/>
    <w:tmpl w:val="E1A4FC6C"/>
    <w:lvl w:ilvl="0" w:tplc="85BE4F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A9552B"/>
    <w:multiLevelType w:val="hybridMultilevel"/>
    <w:tmpl w:val="FBEAED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9211E"/>
    <w:multiLevelType w:val="hybridMultilevel"/>
    <w:tmpl w:val="EF1CBDFC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8666C7"/>
    <w:multiLevelType w:val="hybridMultilevel"/>
    <w:tmpl w:val="01963778"/>
    <w:lvl w:ilvl="0" w:tplc="6E984386">
      <w:start w:val="1"/>
      <w:numFmt w:val="decimal"/>
      <w:lvlText w:val="(%1)"/>
      <w:lvlJc w:val="left"/>
      <w:pPr>
        <w:ind w:left="720" w:hanging="360"/>
      </w:pPr>
      <w:rPr>
        <w:rFonts w:hint="default"/>
        <w:vertAlign w:val="superscrip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AC3AC3"/>
    <w:multiLevelType w:val="hybridMultilevel"/>
    <w:tmpl w:val="8E2479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451D50"/>
    <w:multiLevelType w:val="hybridMultilevel"/>
    <w:tmpl w:val="48F41E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722D59"/>
    <w:multiLevelType w:val="hybridMultilevel"/>
    <w:tmpl w:val="DDE6831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88723F8"/>
    <w:multiLevelType w:val="hybridMultilevel"/>
    <w:tmpl w:val="4CDE79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605DAE"/>
    <w:multiLevelType w:val="hybridMultilevel"/>
    <w:tmpl w:val="21946F26"/>
    <w:lvl w:ilvl="0" w:tplc="95100946">
      <w:start w:val="3"/>
      <w:numFmt w:val="bullet"/>
      <w:lvlText w:val="-"/>
      <w:lvlJc w:val="left"/>
      <w:pPr>
        <w:ind w:left="644" w:hanging="360"/>
      </w:pPr>
      <w:rPr>
        <w:rFonts w:ascii="Futura Lt BT" w:eastAsia="Times New Roman" w:hAnsi="Futura Lt BT" w:cs="Times New Roman" w:hint="default"/>
      </w:rPr>
    </w:lvl>
    <w:lvl w:ilvl="1" w:tplc="08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7D020459"/>
    <w:multiLevelType w:val="multilevel"/>
    <w:tmpl w:val="D7C8C8D4"/>
    <w:lvl w:ilvl="0">
      <w:start w:val="1"/>
      <w:numFmt w:val="decimal"/>
      <w:pStyle w:val="PolicyItem"/>
      <w:lvlText w:val="%1.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1">
      <w:start w:val="1"/>
      <w:numFmt w:val="lowerLetter"/>
      <w:pStyle w:val="PolicySubItem"/>
      <w:lvlText w:val="(%2)"/>
      <w:lvlJc w:val="left"/>
      <w:pPr>
        <w:tabs>
          <w:tab w:val="num" w:pos="1080"/>
        </w:tabs>
        <w:ind w:left="1077" w:hanging="357"/>
      </w:pPr>
      <w:rPr>
        <w:rFonts w:hint="default"/>
      </w:rPr>
    </w:lvl>
    <w:lvl w:ilvl="2">
      <w:start w:val="1"/>
      <w:numFmt w:val="lowerRoman"/>
      <w:pStyle w:val="PolicySubSubItem"/>
      <w:lvlText w:val="(%3)"/>
      <w:lvlJc w:val="left"/>
      <w:pPr>
        <w:tabs>
          <w:tab w:val="num" w:pos="1797"/>
        </w:tabs>
        <w:ind w:left="1452" w:hanging="375"/>
      </w:pPr>
      <w:rPr>
        <w:rFonts w:hint="default"/>
      </w:rPr>
    </w:lvl>
    <w:lvl w:ilvl="3">
      <w:start w:val="1"/>
      <w:numFmt w:val="lowerLetter"/>
      <w:lvlText w:val="(%4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3960" w:hanging="360"/>
      </w:pPr>
      <w:rPr>
        <w:rFonts w:hint="default"/>
      </w:rPr>
    </w:lvl>
  </w:abstractNum>
  <w:num w:numId="1">
    <w:abstractNumId w:val="0"/>
  </w:num>
  <w:num w:numId="2">
    <w:abstractNumId w:val="17"/>
  </w:num>
  <w:num w:numId="3">
    <w:abstractNumId w:val="4"/>
  </w:num>
  <w:num w:numId="4">
    <w:abstractNumId w:val="2"/>
  </w:num>
  <w:num w:numId="5">
    <w:abstractNumId w:val="3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0"/>
  </w:num>
  <w:num w:numId="20">
    <w:abstractNumId w:val="0"/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</w:num>
  <w:num w:numId="26">
    <w:abstractNumId w:val="11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16"/>
  </w:num>
  <w:num w:numId="33">
    <w:abstractNumId w:val="8"/>
  </w:num>
  <w:num w:numId="34">
    <w:abstractNumId w:val="7"/>
  </w:num>
  <w:num w:numId="35">
    <w:abstractNumId w:val="1"/>
  </w:num>
  <w:num w:numId="36">
    <w:abstractNumId w:val="6"/>
  </w:num>
  <w:num w:numId="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5"/>
  </w:num>
  <w:num w:numId="40">
    <w:abstractNumId w:val="10"/>
  </w:num>
  <w:num w:numId="41">
    <w:abstractNumId w:val="12"/>
  </w:num>
  <w:num w:numId="42">
    <w:abstractNumId w:val="13"/>
  </w:num>
  <w:num w:numId="43">
    <w:abstractNumId w:val="9"/>
  </w:num>
  <w:num w:numId="44">
    <w:abstractNumId w:val="15"/>
  </w:num>
  <w:num w:numId="45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4E8"/>
    <w:rsid w:val="00000160"/>
    <w:rsid w:val="000010BD"/>
    <w:rsid w:val="0000275F"/>
    <w:rsid w:val="00002BA8"/>
    <w:rsid w:val="0000350A"/>
    <w:rsid w:val="000108A0"/>
    <w:rsid w:val="000120E4"/>
    <w:rsid w:val="0001296F"/>
    <w:rsid w:val="00012CE1"/>
    <w:rsid w:val="00013B75"/>
    <w:rsid w:val="00014B68"/>
    <w:rsid w:val="000152C6"/>
    <w:rsid w:val="00017FE3"/>
    <w:rsid w:val="00020899"/>
    <w:rsid w:val="00020E53"/>
    <w:rsid w:val="00021572"/>
    <w:rsid w:val="00025990"/>
    <w:rsid w:val="00025ACD"/>
    <w:rsid w:val="00026235"/>
    <w:rsid w:val="00026B99"/>
    <w:rsid w:val="00032712"/>
    <w:rsid w:val="00034EE7"/>
    <w:rsid w:val="0003518F"/>
    <w:rsid w:val="00035E7E"/>
    <w:rsid w:val="000365EB"/>
    <w:rsid w:val="000403E7"/>
    <w:rsid w:val="00040862"/>
    <w:rsid w:val="0004226B"/>
    <w:rsid w:val="00042DBE"/>
    <w:rsid w:val="00044572"/>
    <w:rsid w:val="000446DD"/>
    <w:rsid w:val="00044BFF"/>
    <w:rsid w:val="00045AA7"/>
    <w:rsid w:val="00052C79"/>
    <w:rsid w:val="00054F1D"/>
    <w:rsid w:val="00061771"/>
    <w:rsid w:val="000618DD"/>
    <w:rsid w:val="000629D3"/>
    <w:rsid w:val="00064CF3"/>
    <w:rsid w:val="0006571C"/>
    <w:rsid w:val="00065FFC"/>
    <w:rsid w:val="000714AA"/>
    <w:rsid w:val="00072DCA"/>
    <w:rsid w:val="000759DB"/>
    <w:rsid w:val="00076102"/>
    <w:rsid w:val="00076F39"/>
    <w:rsid w:val="00081C43"/>
    <w:rsid w:val="00081E8F"/>
    <w:rsid w:val="000820A8"/>
    <w:rsid w:val="00086C26"/>
    <w:rsid w:val="0009015D"/>
    <w:rsid w:val="00090F5D"/>
    <w:rsid w:val="000920D0"/>
    <w:rsid w:val="00093048"/>
    <w:rsid w:val="000933C8"/>
    <w:rsid w:val="00093BC2"/>
    <w:rsid w:val="000960C1"/>
    <w:rsid w:val="0009707C"/>
    <w:rsid w:val="000A2561"/>
    <w:rsid w:val="000A2BE2"/>
    <w:rsid w:val="000A5F89"/>
    <w:rsid w:val="000B03E3"/>
    <w:rsid w:val="000B063C"/>
    <w:rsid w:val="000B2171"/>
    <w:rsid w:val="000B32B2"/>
    <w:rsid w:val="000B34D7"/>
    <w:rsid w:val="000B3853"/>
    <w:rsid w:val="000B3C2E"/>
    <w:rsid w:val="000B3D8F"/>
    <w:rsid w:val="000B7597"/>
    <w:rsid w:val="000B77A1"/>
    <w:rsid w:val="000C0976"/>
    <w:rsid w:val="000C124F"/>
    <w:rsid w:val="000C1E36"/>
    <w:rsid w:val="000C20E8"/>
    <w:rsid w:val="000C3A3A"/>
    <w:rsid w:val="000C5614"/>
    <w:rsid w:val="000C6883"/>
    <w:rsid w:val="000C7A4A"/>
    <w:rsid w:val="000C7E74"/>
    <w:rsid w:val="000D0E78"/>
    <w:rsid w:val="000D1A23"/>
    <w:rsid w:val="000D52A2"/>
    <w:rsid w:val="000D5961"/>
    <w:rsid w:val="000D68FA"/>
    <w:rsid w:val="000D6FDA"/>
    <w:rsid w:val="000E0CAB"/>
    <w:rsid w:val="000E11E2"/>
    <w:rsid w:val="000E35C7"/>
    <w:rsid w:val="000E3964"/>
    <w:rsid w:val="000E4B84"/>
    <w:rsid w:val="000E507B"/>
    <w:rsid w:val="000E5E6A"/>
    <w:rsid w:val="000E788C"/>
    <w:rsid w:val="000E7DB4"/>
    <w:rsid w:val="000F0A5D"/>
    <w:rsid w:val="000F1D9C"/>
    <w:rsid w:val="000F3DCD"/>
    <w:rsid w:val="000F54AA"/>
    <w:rsid w:val="000F6976"/>
    <w:rsid w:val="000F69E9"/>
    <w:rsid w:val="00101D53"/>
    <w:rsid w:val="00102DD1"/>
    <w:rsid w:val="00103A3C"/>
    <w:rsid w:val="00103AE4"/>
    <w:rsid w:val="00105286"/>
    <w:rsid w:val="0010581F"/>
    <w:rsid w:val="00105D67"/>
    <w:rsid w:val="00113CF1"/>
    <w:rsid w:val="001149DC"/>
    <w:rsid w:val="00114A44"/>
    <w:rsid w:val="00115C1D"/>
    <w:rsid w:val="00116200"/>
    <w:rsid w:val="001173E1"/>
    <w:rsid w:val="00117471"/>
    <w:rsid w:val="00117F9A"/>
    <w:rsid w:val="00120403"/>
    <w:rsid w:val="00120B9C"/>
    <w:rsid w:val="00120EFC"/>
    <w:rsid w:val="00122FD9"/>
    <w:rsid w:val="00123526"/>
    <w:rsid w:val="00126FD9"/>
    <w:rsid w:val="00132D91"/>
    <w:rsid w:val="00133182"/>
    <w:rsid w:val="00134F15"/>
    <w:rsid w:val="00135960"/>
    <w:rsid w:val="001372F9"/>
    <w:rsid w:val="00137CA6"/>
    <w:rsid w:val="0014065D"/>
    <w:rsid w:val="00140BDB"/>
    <w:rsid w:val="00143ACF"/>
    <w:rsid w:val="00145588"/>
    <w:rsid w:val="001477B8"/>
    <w:rsid w:val="00147B58"/>
    <w:rsid w:val="00147E00"/>
    <w:rsid w:val="001509C7"/>
    <w:rsid w:val="001529B9"/>
    <w:rsid w:val="00154062"/>
    <w:rsid w:val="00154DF0"/>
    <w:rsid w:val="00155406"/>
    <w:rsid w:val="001562CD"/>
    <w:rsid w:val="00156495"/>
    <w:rsid w:val="0015656F"/>
    <w:rsid w:val="00157A28"/>
    <w:rsid w:val="00161A56"/>
    <w:rsid w:val="00161CD9"/>
    <w:rsid w:val="00162961"/>
    <w:rsid w:val="00163265"/>
    <w:rsid w:val="00163428"/>
    <w:rsid w:val="00164B36"/>
    <w:rsid w:val="00164BB4"/>
    <w:rsid w:val="00165CAB"/>
    <w:rsid w:val="001668B3"/>
    <w:rsid w:val="00166A1D"/>
    <w:rsid w:val="00166E3F"/>
    <w:rsid w:val="00167FD3"/>
    <w:rsid w:val="0017395B"/>
    <w:rsid w:val="00174381"/>
    <w:rsid w:val="00175EA3"/>
    <w:rsid w:val="001761CF"/>
    <w:rsid w:val="00176454"/>
    <w:rsid w:val="0017733F"/>
    <w:rsid w:val="001775A9"/>
    <w:rsid w:val="00180088"/>
    <w:rsid w:val="00181590"/>
    <w:rsid w:val="001834BE"/>
    <w:rsid w:val="00185B93"/>
    <w:rsid w:val="001864AE"/>
    <w:rsid w:val="0018761B"/>
    <w:rsid w:val="00190E54"/>
    <w:rsid w:val="00192DEA"/>
    <w:rsid w:val="001943B2"/>
    <w:rsid w:val="00194C1D"/>
    <w:rsid w:val="0019502C"/>
    <w:rsid w:val="001966E5"/>
    <w:rsid w:val="00196ADA"/>
    <w:rsid w:val="001A1454"/>
    <w:rsid w:val="001A195A"/>
    <w:rsid w:val="001A23CE"/>
    <w:rsid w:val="001A3C6F"/>
    <w:rsid w:val="001A3F85"/>
    <w:rsid w:val="001A4F82"/>
    <w:rsid w:val="001A7F69"/>
    <w:rsid w:val="001B0F17"/>
    <w:rsid w:val="001B3952"/>
    <w:rsid w:val="001B46AE"/>
    <w:rsid w:val="001B67E1"/>
    <w:rsid w:val="001B687A"/>
    <w:rsid w:val="001B73D6"/>
    <w:rsid w:val="001C03BA"/>
    <w:rsid w:val="001C05C5"/>
    <w:rsid w:val="001C2EDE"/>
    <w:rsid w:val="001C64F9"/>
    <w:rsid w:val="001C6E51"/>
    <w:rsid w:val="001C75D7"/>
    <w:rsid w:val="001C76A5"/>
    <w:rsid w:val="001C7B4D"/>
    <w:rsid w:val="001D0253"/>
    <w:rsid w:val="001D1A94"/>
    <w:rsid w:val="001D67FD"/>
    <w:rsid w:val="001E00F6"/>
    <w:rsid w:val="001E1B61"/>
    <w:rsid w:val="001E2865"/>
    <w:rsid w:val="001E320A"/>
    <w:rsid w:val="001E5B56"/>
    <w:rsid w:val="001E5D4D"/>
    <w:rsid w:val="001E68C2"/>
    <w:rsid w:val="001E7E33"/>
    <w:rsid w:val="001F1708"/>
    <w:rsid w:val="001F223E"/>
    <w:rsid w:val="001F2480"/>
    <w:rsid w:val="001F44EE"/>
    <w:rsid w:val="001F70E0"/>
    <w:rsid w:val="001F71D5"/>
    <w:rsid w:val="001F7E71"/>
    <w:rsid w:val="0020040B"/>
    <w:rsid w:val="00200C86"/>
    <w:rsid w:val="00201A4C"/>
    <w:rsid w:val="00202BA3"/>
    <w:rsid w:val="00203886"/>
    <w:rsid w:val="00203AB2"/>
    <w:rsid w:val="00204E14"/>
    <w:rsid w:val="00206023"/>
    <w:rsid w:val="00206BF9"/>
    <w:rsid w:val="00210E66"/>
    <w:rsid w:val="00212B91"/>
    <w:rsid w:val="002146F3"/>
    <w:rsid w:val="00216001"/>
    <w:rsid w:val="002171CD"/>
    <w:rsid w:val="002176FC"/>
    <w:rsid w:val="00220954"/>
    <w:rsid w:val="00223E42"/>
    <w:rsid w:val="002240F1"/>
    <w:rsid w:val="00225656"/>
    <w:rsid w:val="002272B6"/>
    <w:rsid w:val="00227C7B"/>
    <w:rsid w:val="00230AB2"/>
    <w:rsid w:val="0023395E"/>
    <w:rsid w:val="00235BFF"/>
    <w:rsid w:val="0023797B"/>
    <w:rsid w:val="002408FE"/>
    <w:rsid w:val="00240A89"/>
    <w:rsid w:val="00242F00"/>
    <w:rsid w:val="00243E34"/>
    <w:rsid w:val="002445DA"/>
    <w:rsid w:val="002477F7"/>
    <w:rsid w:val="002510D5"/>
    <w:rsid w:val="0025292C"/>
    <w:rsid w:val="00253E1B"/>
    <w:rsid w:val="002541EC"/>
    <w:rsid w:val="002566DB"/>
    <w:rsid w:val="00257D10"/>
    <w:rsid w:val="00264F79"/>
    <w:rsid w:val="00270A39"/>
    <w:rsid w:val="00270FFB"/>
    <w:rsid w:val="00271470"/>
    <w:rsid w:val="002714B5"/>
    <w:rsid w:val="002714BB"/>
    <w:rsid w:val="002725B3"/>
    <w:rsid w:val="00274061"/>
    <w:rsid w:val="00274473"/>
    <w:rsid w:val="002749A2"/>
    <w:rsid w:val="00275E94"/>
    <w:rsid w:val="00276B44"/>
    <w:rsid w:val="00276FA2"/>
    <w:rsid w:val="0028031E"/>
    <w:rsid w:val="0028158D"/>
    <w:rsid w:val="00281EA6"/>
    <w:rsid w:val="00282AE9"/>
    <w:rsid w:val="00284E1A"/>
    <w:rsid w:val="00287538"/>
    <w:rsid w:val="0028788E"/>
    <w:rsid w:val="00291399"/>
    <w:rsid w:val="00291AD5"/>
    <w:rsid w:val="00291AFA"/>
    <w:rsid w:val="00292301"/>
    <w:rsid w:val="00293175"/>
    <w:rsid w:val="002945FB"/>
    <w:rsid w:val="0029592C"/>
    <w:rsid w:val="002963A9"/>
    <w:rsid w:val="00296792"/>
    <w:rsid w:val="00297C0F"/>
    <w:rsid w:val="002A134E"/>
    <w:rsid w:val="002A13FA"/>
    <w:rsid w:val="002A2531"/>
    <w:rsid w:val="002A46CD"/>
    <w:rsid w:val="002A5DBA"/>
    <w:rsid w:val="002A60D4"/>
    <w:rsid w:val="002A61AE"/>
    <w:rsid w:val="002A6804"/>
    <w:rsid w:val="002B0D05"/>
    <w:rsid w:val="002B1431"/>
    <w:rsid w:val="002B2C98"/>
    <w:rsid w:val="002B601F"/>
    <w:rsid w:val="002B66CF"/>
    <w:rsid w:val="002B6F3F"/>
    <w:rsid w:val="002B6F47"/>
    <w:rsid w:val="002B735A"/>
    <w:rsid w:val="002B79B2"/>
    <w:rsid w:val="002B7EAC"/>
    <w:rsid w:val="002C003E"/>
    <w:rsid w:val="002C1E9D"/>
    <w:rsid w:val="002C2F2D"/>
    <w:rsid w:val="002C39E7"/>
    <w:rsid w:val="002C6314"/>
    <w:rsid w:val="002C6A01"/>
    <w:rsid w:val="002D017B"/>
    <w:rsid w:val="002D19F6"/>
    <w:rsid w:val="002D2AC7"/>
    <w:rsid w:val="002D2B59"/>
    <w:rsid w:val="002D40F1"/>
    <w:rsid w:val="002D4CD2"/>
    <w:rsid w:val="002D56B8"/>
    <w:rsid w:val="002D6220"/>
    <w:rsid w:val="002E2608"/>
    <w:rsid w:val="002E2B60"/>
    <w:rsid w:val="002E4E3C"/>
    <w:rsid w:val="002E5EAC"/>
    <w:rsid w:val="002E6080"/>
    <w:rsid w:val="002E62A6"/>
    <w:rsid w:val="002E7AD6"/>
    <w:rsid w:val="002F1190"/>
    <w:rsid w:val="002F2BCA"/>
    <w:rsid w:val="002F35E8"/>
    <w:rsid w:val="002F3AEF"/>
    <w:rsid w:val="002F412C"/>
    <w:rsid w:val="002F44A0"/>
    <w:rsid w:val="002F5A1E"/>
    <w:rsid w:val="002F5DC1"/>
    <w:rsid w:val="002F6C38"/>
    <w:rsid w:val="003017D4"/>
    <w:rsid w:val="00302320"/>
    <w:rsid w:val="00302A96"/>
    <w:rsid w:val="003037A4"/>
    <w:rsid w:val="0030416A"/>
    <w:rsid w:val="00304215"/>
    <w:rsid w:val="00304400"/>
    <w:rsid w:val="0030447A"/>
    <w:rsid w:val="00305B02"/>
    <w:rsid w:val="00305F04"/>
    <w:rsid w:val="003137DC"/>
    <w:rsid w:val="003142C9"/>
    <w:rsid w:val="0031552B"/>
    <w:rsid w:val="003162B6"/>
    <w:rsid w:val="00316A0C"/>
    <w:rsid w:val="00320414"/>
    <w:rsid w:val="00320AA0"/>
    <w:rsid w:val="00320C7B"/>
    <w:rsid w:val="00321126"/>
    <w:rsid w:val="0032169A"/>
    <w:rsid w:val="003216D3"/>
    <w:rsid w:val="003217C5"/>
    <w:rsid w:val="0032193B"/>
    <w:rsid w:val="00323258"/>
    <w:rsid w:val="00323369"/>
    <w:rsid w:val="00323677"/>
    <w:rsid w:val="0032457D"/>
    <w:rsid w:val="00324C5F"/>
    <w:rsid w:val="0032583D"/>
    <w:rsid w:val="00326F4E"/>
    <w:rsid w:val="00327378"/>
    <w:rsid w:val="00330823"/>
    <w:rsid w:val="00330D5C"/>
    <w:rsid w:val="00334901"/>
    <w:rsid w:val="003353E9"/>
    <w:rsid w:val="00336358"/>
    <w:rsid w:val="00336842"/>
    <w:rsid w:val="00336F88"/>
    <w:rsid w:val="00340289"/>
    <w:rsid w:val="00340D25"/>
    <w:rsid w:val="0034113D"/>
    <w:rsid w:val="0034163D"/>
    <w:rsid w:val="003426C5"/>
    <w:rsid w:val="0034495F"/>
    <w:rsid w:val="0034591F"/>
    <w:rsid w:val="00345ACE"/>
    <w:rsid w:val="00345D2A"/>
    <w:rsid w:val="003460AD"/>
    <w:rsid w:val="0034626E"/>
    <w:rsid w:val="003512B8"/>
    <w:rsid w:val="003512BD"/>
    <w:rsid w:val="0035132E"/>
    <w:rsid w:val="00352809"/>
    <w:rsid w:val="00354259"/>
    <w:rsid w:val="0035440E"/>
    <w:rsid w:val="0035612D"/>
    <w:rsid w:val="00356486"/>
    <w:rsid w:val="0035701A"/>
    <w:rsid w:val="00360462"/>
    <w:rsid w:val="00360C78"/>
    <w:rsid w:val="00361B13"/>
    <w:rsid w:val="003624E4"/>
    <w:rsid w:val="00362E82"/>
    <w:rsid w:val="003647EF"/>
    <w:rsid w:val="00366575"/>
    <w:rsid w:val="0036675D"/>
    <w:rsid w:val="00370E37"/>
    <w:rsid w:val="003748B9"/>
    <w:rsid w:val="00376C29"/>
    <w:rsid w:val="00377447"/>
    <w:rsid w:val="0038256F"/>
    <w:rsid w:val="00383984"/>
    <w:rsid w:val="00383B2E"/>
    <w:rsid w:val="003911C4"/>
    <w:rsid w:val="003928D8"/>
    <w:rsid w:val="00392A25"/>
    <w:rsid w:val="00392E4E"/>
    <w:rsid w:val="003977A3"/>
    <w:rsid w:val="00397E3F"/>
    <w:rsid w:val="003A1D3B"/>
    <w:rsid w:val="003A2B19"/>
    <w:rsid w:val="003A31A1"/>
    <w:rsid w:val="003A454A"/>
    <w:rsid w:val="003A5F0E"/>
    <w:rsid w:val="003A74AC"/>
    <w:rsid w:val="003A74B6"/>
    <w:rsid w:val="003B36AC"/>
    <w:rsid w:val="003B4C3C"/>
    <w:rsid w:val="003B5107"/>
    <w:rsid w:val="003C3A80"/>
    <w:rsid w:val="003C3F2E"/>
    <w:rsid w:val="003C5C10"/>
    <w:rsid w:val="003C6841"/>
    <w:rsid w:val="003C7203"/>
    <w:rsid w:val="003C7D53"/>
    <w:rsid w:val="003D0AE3"/>
    <w:rsid w:val="003D5814"/>
    <w:rsid w:val="003E0721"/>
    <w:rsid w:val="003E0A94"/>
    <w:rsid w:val="003E0BFC"/>
    <w:rsid w:val="003E1748"/>
    <w:rsid w:val="003E1810"/>
    <w:rsid w:val="003E2AC9"/>
    <w:rsid w:val="003E2B3B"/>
    <w:rsid w:val="003E2DA6"/>
    <w:rsid w:val="003E484E"/>
    <w:rsid w:val="003E5423"/>
    <w:rsid w:val="003E7390"/>
    <w:rsid w:val="003E7AE1"/>
    <w:rsid w:val="003E7F9A"/>
    <w:rsid w:val="003F1C73"/>
    <w:rsid w:val="003F2E14"/>
    <w:rsid w:val="003F2E83"/>
    <w:rsid w:val="003F64FC"/>
    <w:rsid w:val="003F7834"/>
    <w:rsid w:val="0040030A"/>
    <w:rsid w:val="00400CE2"/>
    <w:rsid w:val="00400F56"/>
    <w:rsid w:val="00401924"/>
    <w:rsid w:val="004032F8"/>
    <w:rsid w:val="0040391F"/>
    <w:rsid w:val="0040396E"/>
    <w:rsid w:val="00403E47"/>
    <w:rsid w:val="00404CBE"/>
    <w:rsid w:val="00404D02"/>
    <w:rsid w:val="0040554E"/>
    <w:rsid w:val="00405EF2"/>
    <w:rsid w:val="00407014"/>
    <w:rsid w:val="00407A63"/>
    <w:rsid w:val="004124A7"/>
    <w:rsid w:val="00412F93"/>
    <w:rsid w:val="00413389"/>
    <w:rsid w:val="004136BB"/>
    <w:rsid w:val="004139AA"/>
    <w:rsid w:val="00413F21"/>
    <w:rsid w:val="00414635"/>
    <w:rsid w:val="00415293"/>
    <w:rsid w:val="00415B4E"/>
    <w:rsid w:val="004165FC"/>
    <w:rsid w:val="004168ED"/>
    <w:rsid w:val="00417D07"/>
    <w:rsid w:val="00420912"/>
    <w:rsid w:val="00420A93"/>
    <w:rsid w:val="0042247F"/>
    <w:rsid w:val="00423BAA"/>
    <w:rsid w:val="00424948"/>
    <w:rsid w:val="00426038"/>
    <w:rsid w:val="00426618"/>
    <w:rsid w:val="00431B58"/>
    <w:rsid w:val="00431B72"/>
    <w:rsid w:val="004335F8"/>
    <w:rsid w:val="00434190"/>
    <w:rsid w:val="0043491B"/>
    <w:rsid w:val="00436508"/>
    <w:rsid w:val="00436B23"/>
    <w:rsid w:val="00440F1D"/>
    <w:rsid w:val="00440F2E"/>
    <w:rsid w:val="00442324"/>
    <w:rsid w:val="004426CE"/>
    <w:rsid w:val="00442D97"/>
    <w:rsid w:val="00443E83"/>
    <w:rsid w:val="00443F46"/>
    <w:rsid w:val="00444796"/>
    <w:rsid w:val="0044575D"/>
    <w:rsid w:val="00445931"/>
    <w:rsid w:val="00445B11"/>
    <w:rsid w:val="004462EE"/>
    <w:rsid w:val="0045038D"/>
    <w:rsid w:val="00450671"/>
    <w:rsid w:val="00451C81"/>
    <w:rsid w:val="004520F9"/>
    <w:rsid w:val="00452513"/>
    <w:rsid w:val="00461A7E"/>
    <w:rsid w:val="004641F1"/>
    <w:rsid w:val="004645E9"/>
    <w:rsid w:val="00464DFF"/>
    <w:rsid w:val="00465915"/>
    <w:rsid w:val="00465E31"/>
    <w:rsid w:val="0046737A"/>
    <w:rsid w:val="004673C2"/>
    <w:rsid w:val="00470841"/>
    <w:rsid w:val="00471937"/>
    <w:rsid w:val="00472F78"/>
    <w:rsid w:val="00473F70"/>
    <w:rsid w:val="00484234"/>
    <w:rsid w:val="0048437C"/>
    <w:rsid w:val="0048731E"/>
    <w:rsid w:val="00490147"/>
    <w:rsid w:val="00490989"/>
    <w:rsid w:val="00493126"/>
    <w:rsid w:val="00493330"/>
    <w:rsid w:val="00493BB6"/>
    <w:rsid w:val="0049485C"/>
    <w:rsid w:val="00494C18"/>
    <w:rsid w:val="00495336"/>
    <w:rsid w:val="004953CF"/>
    <w:rsid w:val="004978F3"/>
    <w:rsid w:val="004A0998"/>
    <w:rsid w:val="004A0F99"/>
    <w:rsid w:val="004A4FD5"/>
    <w:rsid w:val="004A5BC4"/>
    <w:rsid w:val="004A68D1"/>
    <w:rsid w:val="004B19BD"/>
    <w:rsid w:val="004B327F"/>
    <w:rsid w:val="004B3EDD"/>
    <w:rsid w:val="004B7314"/>
    <w:rsid w:val="004C7750"/>
    <w:rsid w:val="004D06C1"/>
    <w:rsid w:val="004D2B7D"/>
    <w:rsid w:val="004D2E1B"/>
    <w:rsid w:val="004D3E46"/>
    <w:rsid w:val="004D421D"/>
    <w:rsid w:val="004D7838"/>
    <w:rsid w:val="004E0C38"/>
    <w:rsid w:val="004E20A0"/>
    <w:rsid w:val="004E375C"/>
    <w:rsid w:val="004E6666"/>
    <w:rsid w:val="004E71FA"/>
    <w:rsid w:val="004F050B"/>
    <w:rsid w:val="004F0939"/>
    <w:rsid w:val="004F3469"/>
    <w:rsid w:val="004F6F71"/>
    <w:rsid w:val="005018E1"/>
    <w:rsid w:val="00504133"/>
    <w:rsid w:val="00504EC1"/>
    <w:rsid w:val="00506830"/>
    <w:rsid w:val="005113F5"/>
    <w:rsid w:val="00511759"/>
    <w:rsid w:val="00520108"/>
    <w:rsid w:val="0052049B"/>
    <w:rsid w:val="0052096D"/>
    <w:rsid w:val="005222DF"/>
    <w:rsid w:val="00523E1A"/>
    <w:rsid w:val="00525AC6"/>
    <w:rsid w:val="00527063"/>
    <w:rsid w:val="005272DB"/>
    <w:rsid w:val="0052758D"/>
    <w:rsid w:val="00527A5E"/>
    <w:rsid w:val="0053455D"/>
    <w:rsid w:val="00535064"/>
    <w:rsid w:val="0053545B"/>
    <w:rsid w:val="005358D0"/>
    <w:rsid w:val="00535D98"/>
    <w:rsid w:val="00536598"/>
    <w:rsid w:val="00537F7E"/>
    <w:rsid w:val="00541108"/>
    <w:rsid w:val="00542DD4"/>
    <w:rsid w:val="00543239"/>
    <w:rsid w:val="005446EC"/>
    <w:rsid w:val="00546CE5"/>
    <w:rsid w:val="00546E58"/>
    <w:rsid w:val="005470CF"/>
    <w:rsid w:val="005504B0"/>
    <w:rsid w:val="00550EB9"/>
    <w:rsid w:val="0055164B"/>
    <w:rsid w:val="00551C41"/>
    <w:rsid w:val="00551EB0"/>
    <w:rsid w:val="00553EFE"/>
    <w:rsid w:val="00556253"/>
    <w:rsid w:val="00556563"/>
    <w:rsid w:val="00560F80"/>
    <w:rsid w:val="00561E44"/>
    <w:rsid w:val="00562CB3"/>
    <w:rsid w:val="00564B76"/>
    <w:rsid w:val="005661B8"/>
    <w:rsid w:val="005663B8"/>
    <w:rsid w:val="005706E2"/>
    <w:rsid w:val="00571C87"/>
    <w:rsid w:val="00571FC3"/>
    <w:rsid w:val="0057430B"/>
    <w:rsid w:val="00574C0D"/>
    <w:rsid w:val="005759AF"/>
    <w:rsid w:val="005804DD"/>
    <w:rsid w:val="0058093C"/>
    <w:rsid w:val="00581A03"/>
    <w:rsid w:val="005825F6"/>
    <w:rsid w:val="005827B4"/>
    <w:rsid w:val="00582AAA"/>
    <w:rsid w:val="00590145"/>
    <w:rsid w:val="005901D0"/>
    <w:rsid w:val="00590F5B"/>
    <w:rsid w:val="005917E0"/>
    <w:rsid w:val="0059373D"/>
    <w:rsid w:val="00594710"/>
    <w:rsid w:val="0059544B"/>
    <w:rsid w:val="005973F3"/>
    <w:rsid w:val="005A0587"/>
    <w:rsid w:val="005A09B2"/>
    <w:rsid w:val="005A1DDC"/>
    <w:rsid w:val="005A30E0"/>
    <w:rsid w:val="005A7073"/>
    <w:rsid w:val="005B19B3"/>
    <w:rsid w:val="005B385A"/>
    <w:rsid w:val="005B48B8"/>
    <w:rsid w:val="005B5F11"/>
    <w:rsid w:val="005B6C00"/>
    <w:rsid w:val="005C04F4"/>
    <w:rsid w:val="005C0C98"/>
    <w:rsid w:val="005C0E1F"/>
    <w:rsid w:val="005C2100"/>
    <w:rsid w:val="005C2D38"/>
    <w:rsid w:val="005C3C4A"/>
    <w:rsid w:val="005C5160"/>
    <w:rsid w:val="005D0EF8"/>
    <w:rsid w:val="005D1F24"/>
    <w:rsid w:val="005D29D1"/>
    <w:rsid w:val="005D4C45"/>
    <w:rsid w:val="005D552F"/>
    <w:rsid w:val="005D7BA0"/>
    <w:rsid w:val="005E263D"/>
    <w:rsid w:val="005E3CD0"/>
    <w:rsid w:val="005E44AA"/>
    <w:rsid w:val="005E56E7"/>
    <w:rsid w:val="005E6B62"/>
    <w:rsid w:val="005E6F41"/>
    <w:rsid w:val="005F0D1D"/>
    <w:rsid w:val="005F24EC"/>
    <w:rsid w:val="005F2ADD"/>
    <w:rsid w:val="005F37F5"/>
    <w:rsid w:val="005F3CFA"/>
    <w:rsid w:val="005F4F34"/>
    <w:rsid w:val="005F5374"/>
    <w:rsid w:val="005F5994"/>
    <w:rsid w:val="005F5C4A"/>
    <w:rsid w:val="005F6473"/>
    <w:rsid w:val="005F7B3F"/>
    <w:rsid w:val="00600D32"/>
    <w:rsid w:val="00601BCB"/>
    <w:rsid w:val="00602CD8"/>
    <w:rsid w:val="00603C4E"/>
    <w:rsid w:val="00603F77"/>
    <w:rsid w:val="00604FA8"/>
    <w:rsid w:val="00605236"/>
    <w:rsid w:val="006070FB"/>
    <w:rsid w:val="006076D4"/>
    <w:rsid w:val="00610FFA"/>
    <w:rsid w:val="00612C5B"/>
    <w:rsid w:val="006133EE"/>
    <w:rsid w:val="0061449B"/>
    <w:rsid w:val="00614C5D"/>
    <w:rsid w:val="0061611B"/>
    <w:rsid w:val="006164E8"/>
    <w:rsid w:val="00617A92"/>
    <w:rsid w:val="00617BFC"/>
    <w:rsid w:val="0062469C"/>
    <w:rsid w:val="006248F9"/>
    <w:rsid w:val="00635183"/>
    <w:rsid w:val="00635579"/>
    <w:rsid w:val="006356D2"/>
    <w:rsid w:val="006373D3"/>
    <w:rsid w:val="006377BF"/>
    <w:rsid w:val="00640478"/>
    <w:rsid w:val="00640EB1"/>
    <w:rsid w:val="00641C48"/>
    <w:rsid w:val="00642DC3"/>
    <w:rsid w:val="00643B99"/>
    <w:rsid w:val="00645FB9"/>
    <w:rsid w:val="006462C2"/>
    <w:rsid w:val="00646CED"/>
    <w:rsid w:val="00647492"/>
    <w:rsid w:val="00650653"/>
    <w:rsid w:val="006510E3"/>
    <w:rsid w:val="006530F5"/>
    <w:rsid w:val="00654261"/>
    <w:rsid w:val="00654E8C"/>
    <w:rsid w:val="00655BE9"/>
    <w:rsid w:val="00655C54"/>
    <w:rsid w:val="0065772F"/>
    <w:rsid w:val="0066120A"/>
    <w:rsid w:val="0066228E"/>
    <w:rsid w:val="00662698"/>
    <w:rsid w:val="006646BB"/>
    <w:rsid w:val="0066689C"/>
    <w:rsid w:val="00666BEC"/>
    <w:rsid w:val="00670EC1"/>
    <w:rsid w:val="00672189"/>
    <w:rsid w:val="0067348D"/>
    <w:rsid w:val="006739D9"/>
    <w:rsid w:val="00674150"/>
    <w:rsid w:val="006741FD"/>
    <w:rsid w:val="00675439"/>
    <w:rsid w:val="006760CB"/>
    <w:rsid w:val="006760CC"/>
    <w:rsid w:val="00677D00"/>
    <w:rsid w:val="00681488"/>
    <w:rsid w:val="00681A26"/>
    <w:rsid w:val="00682091"/>
    <w:rsid w:val="00682A30"/>
    <w:rsid w:val="00684645"/>
    <w:rsid w:val="00685213"/>
    <w:rsid w:val="00685F27"/>
    <w:rsid w:val="006861C8"/>
    <w:rsid w:val="006877B9"/>
    <w:rsid w:val="00690261"/>
    <w:rsid w:val="00690B3A"/>
    <w:rsid w:val="00691A03"/>
    <w:rsid w:val="006927EF"/>
    <w:rsid w:val="00692C01"/>
    <w:rsid w:val="006937DF"/>
    <w:rsid w:val="00694AAE"/>
    <w:rsid w:val="00695BCE"/>
    <w:rsid w:val="0069609B"/>
    <w:rsid w:val="00696631"/>
    <w:rsid w:val="00697378"/>
    <w:rsid w:val="00697D20"/>
    <w:rsid w:val="006A2669"/>
    <w:rsid w:val="006A30A3"/>
    <w:rsid w:val="006A4E2A"/>
    <w:rsid w:val="006A6519"/>
    <w:rsid w:val="006A7D74"/>
    <w:rsid w:val="006B0612"/>
    <w:rsid w:val="006B09F9"/>
    <w:rsid w:val="006B1038"/>
    <w:rsid w:val="006B1508"/>
    <w:rsid w:val="006B1A37"/>
    <w:rsid w:val="006B1C22"/>
    <w:rsid w:val="006B3698"/>
    <w:rsid w:val="006B6026"/>
    <w:rsid w:val="006B6BBB"/>
    <w:rsid w:val="006C1E2A"/>
    <w:rsid w:val="006C20CC"/>
    <w:rsid w:val="006C35C3"/>
    <w:rsid w:val="006C3CDF"/>
    <w:rsid w:val="006C4BC5"/>
    <w:rsid w:val="006C6566"/>
    <w:rsid w:val="006D0451"/>
    <w:rsid w:val="006D15C4"/>
    <w:rsid w:val="006D32F4"/>
    <w:rsid w:val="006D3E15"/>
    <w:rsid w:val="006D4611"/>
    <w:rsid w:val="006D552D"/>
    <w:rsid w:val="006D6654"/>
    <w:rsid w:val="006D6865"/>
    <w:rsid w:val="006D69AF"/>
    <w:rsid w:val="006E02E6"/>
    <w:rsid w:val="006E0CE6"/>
    <w:rsid w:val="006E271A"/>
    <w:rsid w:val="006E345E"/>
    <w:rsid w:val="006E6D13"/>
    <w:rsid w:val="006E7DF4"/>
    <w:rsid w:val="006F00C6"/>
    <w:rsid w:val="006F0108"/>
    <w:rsid w:val="006F0E1D"/>
    <w:rsid w:val="006F0F13"/>
    <w:rsid w:val="006F3910"/>
    <w:rsid w:val="006F432D"/>
    <w:rsid w:val="006F55C6"/>
    <w:rsid w:val="006F56E0"/>
    <w:rsid w:val="006F5E62"/>
    <w:rsid w:val="006F660D"/>
    <w:rsid w:val="007019F8"/>
    <w:rsid w:val="00701A0F"/>
    <w:rsid w:val="00702B5A"/>
    <w:rsid w:val="00706956"/>
    <w:rsid w:val="00711494"/>
    <w:rsid w:val="007124BC"/>
    <w:rsid w:val="007125E2"/>
    <w:rsid w:val="007137A3"/>
    <w:rsid w:val="0071388B"/>
    <w:rsid w:val="00713FEE"/>
    <w:rsid w:val="00715A1B"/>
    <w:rsid w:val="00716DC8"/>
    <w:rsid w:val="00717C9D"/>
    <w:rsid w:val="0072005A"/>
    <w:rsid w:val="00720A80"/>
    <w:rsid w:val="00723BF1"/>
    <w:rsid w:val="00724DF4"/>
    <w:rsid w:val="00725A4F"/>
    <w:rsid w:val="007265AB"/>
    <w:rsid w:val="0072693E"/>
    <w:rsid w:val="00726CBB"/>
    <w:rsid w:val="00731B07"/>
    <w:rsid w:val="00733822"/>
    <w:rsid w:val="0073582D"/>
    <w:rsid w:val="00736EE7"/>
    <w:rsid w:val="00737591"/>
    <w:rsid w:val="00737AB6"/>
    <w:rsid w:val="00737F13"/>
    <w:rsid w:val="0074038D"/>
    <w:rsid w:val="00740E04"/>
    <w:rsid w:val="00741002"/>
    <w:rsid w:val="00743DC4"/>
    <w:rsid w:val="0074468B"/>
    <w:rsid w:val="00745A12"/>
    <w:rsid w:val="00745AC3"/>
    <w:rsid w:val="0074642C"/>
    <w:rsid w:val="0074706D"/>
    <w:rsid w:val="00752D19"/>
    <w:rsid w:val="00754147"/>
    <w:rsid w:val="007548DC"/>
    <w:rsid w:val="0075533E"/>
    <w:rsid w:val="00755F9E"/>
    <w:rsid w:val="007563B1"/>
    <w:rsid w:val="007564A7"/>
    <w:rsid w:val="00757453"/>
    <w:rsid w:val="00760D48"/>
    <w:rsid w:val="007620FB"/>
    <w:rsid w:val="00763469"/>
    <w:rsid w:val="00763DE4"/>
    <w:rsid w:val="00766722"/>
    <w:rsid w:val="00767751"/>
    <w:rsid w:val="00770074"/>
    <w:rsid w:val="007702FB"/>
    <w:rsid w:val="00770AB1"/>
    <w:rsid w:val="007739C1"/>
    <w:rsid w:val="007741B8"/>
    <w:rsid w:val="00774DAC"/>
    <w:rsid w:val="00776424"/>
    <w:rsid w:val="007777B3"/>
    <w:rsid w:val="007778D3"/>
    <w:rsid w:val="00780E54"/>
    <w:rsid w:val="0078185C"/>
    <w:rsid w:val="00781915"/>
    <w:rsid w:val="0078331A"/>
    <w:rsid w:val="00784610"/>
    <w:rsid w:val="0078561F"/>
    <w:rsid w:val="00785CC3"/>
    <w:rsid w:val="0078602D"/>
    <w:rsid w:val="00786489"/>
    <w:rsid w:val="00786820"/>
    <w:rsid w:val="00786C1A"/>
    <w:rsid w:val="00786D18"/>
    <w:rsid w:val="007870BD"/>
    <w:rsid w:val="00787AD3"/>
    <w:rsid w:val="007904E4"/>
    <w:rsid w:val="00791224"/>
    <w:rsid w:val="00791D64"/>
    <w:rsid w:val="00793F4C"/>
    <w:rsid w:val="00795DF4"/>
    <w:rsid w:val="00796B2F"/>
    <w:rsid w:val="0079710E"/>
    <w:rsid w:val="007A2583"/>
    <w:rsid w:val="007A2FB5"/>
    <w:rsid w:val="007A389F"/>
    <w:rsid w:val="007A3F48"/>
    <w:rsid w:val="007A4254"/>
    <w:rsid w:val="007A4EB7"/>
    <w:rsid w:val="007A51EB"/>
    <w:rsid w:val="007A55B7"/>
    <w:rsid w:val="007A6070"/>
    <w:rsid w:val="007A6928"/>
    <w:rsid w:val="007A6A49"/>
    <w:rsid w:val="007A6AEC"/>
    <w:rsid w:val="007A6CD0"/>
    <w:rsid w:val="007A6F75"/>
    <w:rsid w:val="007B0073"/>
    <w:rsid w:val="007B01A4"/>
    <w:rsid w:val="007B0242"/>
    <w:rsid w:val="007B093A"/>
    <w:rsid w:val="007B0F5A"/>
    <w:rsid w:val="007B10C6"/>
    <w:rsid w:val="007B2BA7"/>
    <w:rsid w:val="007B4C63"/>
    <w:rsid w:val="007B6B11"/>
    <w:rsid w:val="007B6DD8"/>
    <w:rsid w:val="007B7138"/>
    <w:rsid w:val="007C2626"/>
    <w:rsid w:val="007C2E5C"/>
    <w:rsid w:val="007C35FC"/>
    <w:rsid w:val="007C47BA"/>
    <w:rsid w:val="007C629B"/>
    <w:rsid w:val="007C68C7"/>
    <w:rsid w:val="007C6E01"/>
    <w:rsid w:val="007C6E1D"/>
    <w:rsid w:val="007C77BD"/>
    <w:rsid w:val="007D2985"/>
    <w:rsid w:val="007D4271"/>
    <w:rsid w:val="007D5228"/>
    <w:rsid w:val="007D55F3"/>
    <w:rsid w:val="007D65B1"/>
    <w:rsid w:val="007E2641"/>
    <w:rsid w:val="007E2D28"/>
    <w:rsid w:val="007E4DC3"/>
    <w:rsid w:val="007E55E1"/>
    <w:rsid w:val="007E57B5"/>
    <w:rsid w:val="007E7C61"/>
    <w:rsid w:val="007F049A"/>
    <w:rsid w:val="007F0851"/>
    <w:rsid w:val="007F0919"/>
    <w:rsid w:val="007F0D73"/>
    <w:rsid w:val="007F1037"/>
    <w:rsid w:val="007F21AA"/>
    <w:rsid w:val="007F35E9"/>
    <w:rsid w:val="007F43A5"/>
    <w:rsid w:val="007F44A2"/>
    <w:rsid w:val="007F512F"/>
    <w:rsid w:val="007F546C"/>
    <w:rsid w:val="007F5AE5"/>
    <w:rsid w:val="007F601A"/>
    <w:rsid w:val="007F65C3"/>
    <w:rsid w:val="007F6EE4"/>
    <w:rsid w:val="0080261A"/>
    <w:rsid w:val="00802983"/>
    <w:rsid w:val="008033C2"/>
    <w:rsid w:val="008056A3"/>
    <w:rsid w:val="0080596B"/>
    <w:rsid w:val="00805ECD"/>
    <w:rsid w:val="00806333"/>
    <w:rsid w:val="008106C8"/>
    <w:rsid w:val="008109A0"/>
    <w:rsid w:val="0081135B"/>
    <w:rsid w:val="0081196B"/>
    <w:rsid w:val="008133F4"/>
    <w:rsid w:val="00814239"/>
    <w:rsid w:val="00814D10"/>
    <w:rsid w:val="008157F1"/>
    <w:rsid w:val="00820010"/>
    <w:rsid w:val="00820506"/>
    <w:rsid w:val="008209FE"/>
    <w:rsid w:val="00822872"/>
    <w:rsid w:val="00826358"/>
    <w:rsid w:val="00826678"/>
    <w:rsid w:val="00826A62"/>
    <w:rsid w:val="00826D70"/>
    <w:rsid w:val="00826D72"/>
    <w:rsid w:val="00830810"/>
    <w:rsid w:val="008318E0"/>
    <w:rsid w:val="00831B46"/>
    <w:rsid w:val="008336A8"/>
    <w:rsid w:val="008338DA"/>
    <w:rsid w:val="00834A7C"/>
    <w:rsid w:val="00836BBB"/>
    <w:rsid w:val="00837EE3"/>
    <w:rsid w:val="008406DE"/>
    <w:rsid w:val="00840890"/>
    <w:rsid w:val="00844BD9"/>
    <w:rsid w:val="00845841"/>
    <w:rsid w:val="0084675D"/>
    <w:rsid w:val="0085017D"/>
    <w:rsid w:val="00850478"/>
    <w:rsid w:val="00851D31"/>
    <w:rsid w:val="00852462"/>
    <w:rsid w:val="008542B6"/>
    <w:rsid w:val="00856214"/>
    <w:rsid w:val="008563DE"/>
    <w:rsid w:val="00856C19"/>
    <w:rsid w:val="00856E37"/>
    <w:rsid w:val="008615DB"/>
    <w:rsid w:val="00861841"/>
    <w:rsid w:val="00861EFB"/>
    <w:rsid w:val="00862787"/>
    <w:rsid w:val="0086448D"/>
    <w:rsid w:val="0086768E"/>
    <w:rsid w:val="008704E8"/>
    <w:rsid w:val="00870B48"/>
    <w:rsid w:val="00872AF8"/>
    <w:rsid w:val="008801BC"/>
    <w:rsid w:val="00881865"/>
    <w:rsid w:val="00882675"/>
    <w:rsid w:val="00882FE1"/>
    <w:rsid w:val="008839F7"/>
    <w:rsid w:val="00886CDA"/>
    <w:rsid w:val="0089016E"/>
    <w:rsid w:val="008904E5"/>
    <w:rsid w:val="008907A6"/>
    <w:rsid w:val="00891B4C"/>
    <w:rsid w:val="00893323"/>
    <w:rsid w:val="0089500F"/>
    <w:rsid w:val="00896050"/>
    <w:rsid w:val="008978EF"/>
    <w:rsid w:val="008A0252"/>
    <w:rsid w:val="008A0AC7"/>
    <w:rsid w:val="008A0E5B"/>
    <w:rsid w:val="008A0FCF"/>
    <w:rsid w:val="008A19B4"/>
    <w:rsid w:val="008A1FE4"/>
    <w:rsid w:val="008A2D19"/>
    <w:rsid w:val="008A72B5"/>
    <w:rsid w:val="008B174F"/>
    <w:rsid w:val="008B2150"/>
    <w:rsid w:val="008B342D"/>
    <w:rsid w:val="008B36EC"/>
    <w:rsid w:val="008B4468"/>
    <w:rsid w:val="008B4F7D"/>
    <w:rsid w:val="008B7FF5"/>
    <w:rsid w:val="008C2E0C"/>
    <w:rsid w:val="008C3375"/>
    <w:rsid w:val="008C3DA1"/>
    <w:rsid w:val="008C6ABE"/>
    <w:rsid w:val="008C6B3C"/>
    <w:rsid w:val="008C7CAA"/>
    <w:rsid w:val="008D19BD"/>
    <w:rsid w:val="008D1C7C"/>
    <w:rsid w:val="008D1F56"/>
    <w:rsid w:val="008D35CC"/>
    <w:rsid w:val="008D3C4B"/>
    <w:rsid w:val="008D475B"/>
    <w:rsid w:val="008D5640"/>
    <w:rsid w:val="008E1223"/>
    <w:rsid w:val="008E4089"/>
    <w:rsid w:val="008E5C0B"/>
    <w:rsid w:val="008E635D"/>
    <w:rsid w:val="008E6FE6"/>
    <w:rsid w:val="008E727F"/>
    <w:rsid w:val="008E7E4C"/>
    <w:rsid w:val="008F081F"/>
    <w:rsid w:val="008F0B2D"/>
    <w:rsid w:val="008F0C94"/>
    <w:rsid w:val="008F56BC"/>
    <w:rsid w:val="00901746"/>
    <w:rsid w:val="0090224E"/>
    <w:rsid w:val="00902881"/>
    <w:rsid w:val="009038B8"/>
    <w:rsid w:val="00903B38"/>
    <w:rsid w:val="00904883"/>
    <w:rsid w:val="00905F30"/>
    <w:rsid w:val="0090619F"/>
    <w:rsid w:val="0090765B"/>
    <w:rsid w:val="00911CE1"/>
    <w:rsid w:val="00912A24"/>
    <w:rsid w:val="00914016"/>
    <w:rsid w:val="00916542"/>
    <w:rsid w:val="00916C56"/>
    <w:rsid w:val="00921ACD"/>
    <w:rsid w:val="00922371"/>
    <w:rsid w:val="00925790"/>
    <w:rsid w:val="00925D0D"/>
    <w:rsid w:val="009262FD"/>
    <w:rsid w:val="00926990"/>
    <w:rsid w:val="00930C76"/>
    <w:rsid w:val="00931A92"/>
    <w:rsid w:val="00933B52"/>
    <w:rsid w:val="0093488A"/>
    <w:rsid w:val="00935FC4"/>
    <w:rsid w:val="00940D1D"/>
    <w:rsid w:val="00941299"/>
    <w:rsid w:val="0094221F"/>
    <w:rsid w:val="00942518"/>
    <w:rsid w:val="00942684"/>
    <w:rsid w:val="00942AFC"/>
    <w:rsid w:val="009439B3"/>
    <w:rsid w:val="009456F4"/>
    <w:rsid w:val="009458A1"/>
    <w:rsid w:val="00946596"/>
    <w:rsid w:val="00946F21"/>
    <w:rsid w:val="00947F3F"/>
    <w:rsid w:val="00952468"/>
    <w:rsid w:val="00954D9F"/>
    <w:rsid w:val="00955195"/>
    <w:rsid w:val="00955FCA"/>
    <w:rsid w:val="0095690F"/>
    <w:rsid w:val="00957EB3"/>
    <w:rsid w:val="0096218F"/>
    <w:rsid w:val="009639E6"/>
    <w:rsid w:val="00965F0A"/>
    <w:rsid w:val="0097158B"/>
    <w:rsid w:val="0097180E"/>
    <w:rsid w:val="00972A64"/>
    <w:rsid w:val="00974B7F"/>
    <w:rsid w:val="00980DDC"/>
    <w:rsid w:val="0098263A"/>
    <w:rsid w:val="00982F5E"/>
    <w:rsid w:val="00983F6B"/>
    <w:rsid w:val="009841C9"/>
    <w:rsid w:val="00984D11"/>
    <w:rsid w:val="00985469"/>
    <w:rsid w:val="00985FAF"/>
    <w:rsid w:val="00986022"/>
    <w:rsid w:val="009869CA"/>
    <w:rsid w:val="00990083"/>
    <w:rsid w:val="0099015E"/>
    <w:rsid w:val="00991D67"/>
    <w:rsid w:val="0099214B"/>
    <w:rsid w:val="00996479"/>
    <w:rsid w:val="00997A38"/>
    <w:rsid w:val="009A12F2"/>
    <w:rsid w:val="009A1EE1"/>
    <w:rsid w:val="009A3302"/>
    <w:rsid w:val="009A37E4"/>
    <w:rsid w:val="009A5270"/>
    <w:rsid w:val="009A5EE2"/>
    <w:rsid w:val="009A72EF"/>
    <w:rsid w:val="009A7EFB"/>
    <w:rsid w:val="009B018B"/>
    <w:rsid w:val="009B1772"/>
    <w:rsid w:val="009B17B7"/>
    <w:rsid w:val="009B2B5D"/>
    <w:rsid w:val="009B32A4"/>
    <w:rsid w:val="009B4E1F"/>
    <w:rsid w:val="009B50A6"/>
    <w:rsid w:val="009B54E8"/>
    <w:rsid w:val="009B5D64"/>
    <w:rsid w:val="009B6356"/>
    <w:rsid w:val="009B7395"/>
    <w:rsid w:val="009B7834"/>
    <w:rsid w:val="009C038B"/>
    <w:rsid w:val="009C4FC4"/>
    <w:rsid w:val="009C523E"/>
    <w:rsid w:val="009C61CC"/>
    <w:rsid w:val="009C6AA8"/>
    <w:rsid w:val="009C6DD9"/>
    <w:rsid w:val="009C7A18"/>
    <w:rsid w:val="009C7C17"/>
    <w:rsid w:val="009D13C3"/>
    <w:rsid w:val="009D42FC"/>
    <w:rsid w:val="009D5D44"/>
    <w:rsid w:val="009D5F80"/>
    <w:rsid w:val="009D6967"/>
    <w:rsid w:val="009E6811"/>
    <w:rsid w:val="009E6C25"/>
    <w:rsid w:val="009E77C8"/>
    <w:rsid w:val="009E7D22"/>
    <w:rsid w:val="009F0693"/>
    <w:rsid w:val="009F1543"/>
    <w:rsid w:val="009F1FDC"/>
    <w:rsid w:val="009F205F"/>
    <w:rsid w:val="009F2A73"/>
    <w:rsid w:val="009F3937"/>
    <w:rsid w:val="009F5F14"/>
    <w:rsid w:val="009F5F1D"/>
    <w:rsid w:val="009F6F85"/>
    <w:rsid w:val="009F7E1B"/>
    <w:rsid w:val="00A00996"/>
    <w:rsid w:val="00A01135"/>
    <w:rsid w:val="00A016FD"/>
    <w:rsid w:val="00A01F69"/>
    <w:rsid w:val="00A033C4"/>
    <w:rsid w:val="00A055B9"/>
    <w:rsid w:val="00A1052B"/>
    <w:rsid w:val="00A114DA"/>
    <w:rsid w:val="00A11EFC"/>
    <w:rsid w:val="00A130BE"/>
    <w:rsid w:val="00A132FE"/>
    <w:rsid w:val="00A13FE6"/>
    <w:rsid w:val="00A15BBA"/>
    <w:rsid w:val="00A15C3F"/>
    <w:rsid w:val="00A15D37"/>
    <w:rsid w:val="00A1652A"/>
    <w:rsid w:val="00A2150A"/>
    <w:rsid w:val="00A21ACE"/>
    <w:rsid w:val="00A2234C"/>
    <w:rsid w:val="00A22C7C"/>
    <w:rsid w:val="00A22FA7"/>
    <w:rsid w:val="00A25C30"/>
    <w:rsid w:val="00A2689A"/>
    <w:rsid w:val="00A2780F"/>
    <w:rsid w:val="00A32AC1"/>
    <w:rsid w:val="00A343E7"/>
    <w:rsid w:val="00A36B72"/>
    <w:rsid w:val="00A413A9"/>
    <w:rsid w:val="00A41F3C"/>
    <w:rsid w:val="00A428E5"/>
    <w:rsid w:val="00A44578"/>
    <w:rsid w:val="00A47F59"/>
    <w:rsid w:val="00A5039C"/>
    <w:rsid w:val="00A52FEC"/>
    <w:rsid w:val="00A532E1"/>
    <w:rsid w:val="00A54FA0"/>
    <w:rsid w:val="00A55E19"/>
    <w:rsid w:val="00A55F6F"/>
    <w:rsid w:val="00A5716B"/>
    <w:rsid w:val="00A57436"/>
    <w:rsid w:val="00A575C3"/>
    <w:rsid w:val="00A57CD1"/>
    <w:rsid w:val="00A6037F"/>
    <w:rsid w:val="00A60E4F"/>
    <w:rsid w:val="00A6314D"/>
    <w:rsid w:val="00A644A9"/>
    <w:rsid w:val="00A65E10"/>
    <w:rsid w:val="00A66141"/>
    <w:rsid w:val="00A676C7"/>
    <w:rsid w:val="00A67D59"/>
    <w:rsid w:val="00A703FF"/>
    <w:rsid w:val="00A70782"/>
    <w:rsid w:val="00A71195"/>
    <w:rsid w:val="00A71770"/>
    <w:rsid w:val="00A71A8F"/>
    <w:rsid w:val="00A72287"/>
    <w:rsid w:val="00A72366"/>
    <w:rsid w:val="00A72BD6"/>
    <w:rsid w:val="00A7390B"/>
    <w:rsid w:val="00A7564D"/>
    <w:rsid w:val="00A775B3"/>
    <w:rsid w:val="00A81CD4"/>
    <w:rsid w:val="00A82370"/>
    <w:rsid w:val="00A82D73"/>
    <w:rsid w:val="00A831B3"/>
    <w:rsid w:val="00A83D25"/>
    <w:rsid w:val="00A90A14"/>
    <w:rsid w:val="00A9195E"/>
    <w:rsid w:val="00A92646"/>
    <w:rsid w:val="00A93C3F"/>
    <w:rsid w:val="00A9476F"/>
    <w:rsid w:val="00A96E02"/>
    <w:rsid w:val="00A97C38"/>
    <w:rsid w:val="00AA0C95"/>
    <w:rsid w:val="00AA20DD"/>
    <w:rsid w:val="00AA2302"/>
    <w:rsid w:val="00AA2632"/>
    <w:rsid w:val="00AA4FDC"/>
    <w:rsid w:val="00AA5ECD"/>
    <w:rsid w:val="00AA61F3"/>
    <w:rsid w:val="00AA6FF4"/>
    <w:rsid w:val="00AB066F"/>
    <w:rsid w:val="00AB0B96"/>
    <w:rsid w:val="00AB1220"/>
    <w:rsid w:val="00AB1391"/>
    <w:rsid w:val="00AB3123"/>
    <w:rsid w:val="00AB32EE"/>
    <w:rsid w:val="00AB37FA"/>
    <w:rsid w:val="00AB3DFF"/>
    <w:rsid w:val="00AB4188"/>
    <w:rsid w:val="00AB4261"/>
    <w:rsid w:val="00AB44C2"/>
    <w:rsid w:val="00AB785D"/>
    <w:rsid w:val="00AB7CA0"/>
    <w:rsid w:val="00AC1197"/>
    <w:rsid w:val="00AC38A2"/>
    <w:rsid w:val="00AC41DF"/>
    <w:rsid w:val="00AC5F45"/>
    <w:rsid w:val="00AC722A"/>
    <w:rsid w:val="00AD137D"/>
    <w:rsid w:val="00AD140E"/>
    <w:rsid w:val="00AD3DD4"/>
    <w:rsid w:val="00AD47AC"/>
    <w:rsid w:val="00AD4D78"/>
    <w:rsid w:val="00AD4F00"/>
    <w:rsid w:val="00AE079D"/>
    <w:rsid w:val="00AE2824"/>
    <w:rsid w:val="00AE2C09"/>
    <w:rsid w:val="00AE4786"/>
    <w:rsid w:val="00AE4899"/>
    <w:rsid w:val="00AE5E9C"/>
    <w:rsid w:val="00AE5EA2"/>
    <w:rsid w:val="00AE6203"/>
    <w:rsid w:val="00AE62A1"/>
    <w:rsid w:val="00AE712A"/>
    <w:rsid w:val="00AF2074"/>
    <w:rsid w:val="00AF3B7A"/>
    <w:rsid w:val="00AF42BF"/>
    <w:rsid w:val="00AF5ACE"/>
    <w:rsid w:val="00AF5B6C"/>
    <w:rsid w:val="00AF77FF"/>
    <w:rsid w:val="00AF7AA3"/>
    <w:rsid w:val="00B007EE"/>
    <w:rsid w:val="00B02BE7"/>
    <w:rsid w:val="00B02E1F"/>
    <w:rsid w:val="00B03C63"/>
    <w:rsid w:val="00B03D3A"/>
    <w:rsid w:val="00B066A6"/>
    <w:rsid w:val="00B071E7"/>
    <w:rsid w:val="00B07DD9"/>
    <w:rsid w:val="00B117C0"/>
    <w:rsid w:val="00B11B0E"/>
    <w:rsid w:val="00B12C04"/>
    <w:rsid w:val="00B145A4"/>
    <w:rsid w:val="00B15DF9"/>
    <w:rsid w:val="00B170DA"/>
    <w:rsid w:val="00B1770C"/>
    <w:rsid w:val="00B17A7E"/>
    <w:rsid w:val="00B20631"/>
    <w:rsid w:val="00B22988"/>
    <w:rsid w:val="00B24AEC"/>
    <w:rsid w:val="00B26046"/>
    <w:rsid w:val="00B274B8"/>
    <w:rsid w:val="00B27A69"/>
    <w:rsid w:val="00B30035"/>
    <w:rsid w:val="00B308D8"/>
    <w:rsid w:val="00B30C49"/>
    <w:rsid w:val="00B31F81"/>
    <w:rsid w:val="00B322D5"/>
    <w:rsid w:val="00B3309F"/>
    <w:rsid w:val="00B33466"/>
    <w:rsid w:val="00B358CC"/>
    <w:rsid w:val="00B36871"/>
    <w:rsid w:val="00B40F65"/>
    <w:rsid w:val="00B41C6B"/>
    <w:rsid w:val="00B426B9"/>
    <w:rsid w:val="00B432A7"/>
    <w:rsid w:val="00B43A83"/>
    <w:rsid w:val="00B43CFA"/>
    <w:rsid w:val="00B46A90"/>
    <w:rsid w:val="00B4792C"/>
    <w:rsid w:val="00B47DA6"/>
    <w:rsid w:val="00B47EAD"/>
    <w:rsid w:val="00B52691"/>
    <w:rsid w:val="00B52E59"/>
    <w:rsid w:val="00B53CA8"/>
    <w:rsid w:val="00B546B2"/>
    <w:rsid w:val="00B55518"/>
    <w:rsid w:val="00B56DA6"/>
    <w:rsid w:val="00B60E92"/>
    <w:rsid w:val="00B62F76"/>
    <w:rsid w:val="00B63D2C"/>
    <w:rsid w:val="00B6559A"/>
    <w:rsid w:val="00B655D7"/>
    <w:rsid w:val="00B6624D"/>
    <w:rsid w:val="00B66E5E"/>
    <w:rsid w:val="00B70621"/>
    <w:rsid w:val="00B70898"/>
    <w:rsid w:val="00B7205B"/>
    <w:rsid w:val="00B761F1"/>
    <w:rsid w:val="00B766BF"/>
    <w:rsid w:val="00B77115"/>
    <w:rsid w:val="00B77343"/>
    <w:rsid w:val="00B77A75"/>
    <w:rsid w:val="00B77B4B"/>
    <w:rsid w:val="00B77C1B"/>
    <w:rsid w:val="00B77F6E"/>
    <w:rsid w:val="00B82A06"/>
    <w:rsid w:val="00B8430A"/>
    <w:rsid w:val="00B85AD8"/>
    <w:rsid w:val="00B8654B"/>
    <w:rsid w:val="00B90135"/>
    <w:rsid w:val="00B908DF"/>
    <w:rsid w:val="00B92142"/>
    <w:rsid w:val="00B9224F"/>
    <w:rsid w:val="00B93C8D"/>
    <w:rsid w:val="00B93CD1"/>
    <w:rsid w:val="00B93F31"/>
    <w:rsid w:val="00B943B4"/>
    <w:rsid w:val="00B94E20"/>
    <w:rsid w:val="00B952FE"/>
    <w:rsid w:val="00B954BD"/>
    <w:rsid w:val="00B95FF9"/>
    <w:rsid w:val="00B963B6"/>
    <w:rsid w:val="00B965EF"/>
    <w:rsid w:val="00B97091"/>
    <w:rsid w:val="00BA1DD6"/>
    <w:rsid w:val="00BA2659"/>
    <w:rsid w:val="00BA2797"/>
    <w:rsid w:val="00BA44C9"/>
    <w:rsid w:val="00BA4CB5"/>
    <w:rsid w:val="00BA5C24"/>
    <w:rsid w:val="00BA5F81"/>
    <w:rsid w:val="00BB0BBB"/>
    <w:rsid w:val="00BB0DBF"/>
    <w:rsid w:val="00BB1806"/>
    <w:rsid w:val="00BB3561"/>
    <w:rsid w:val="00BB40E9"/>
    <w:rsid w:val="00BB43E5"/>
    <w:rsid w:val="00BB4D51"/>
    <w:rsid w:val="00BB5674"/>
    <w:rsid w:val="00BB5DCC"/>
    <w:rsid w:val="00BB654B"/>
    <w:rsid w:val="00BB7B9E"/>
    <w:rsid w:val="00BC1BA3"/>
    <w:rsid w:val="00BC2012"/>
    <w:rsid w:val="00BC2BA7"/>
    <w:rsid w:val="00BC4315"/>
    <w:rsid w:val="00BD14A4"/>
    <w:rsid w:val="00BD2762"/>
    <w:rsid w:val="00BD2C0C"/>
    <w:rsid w:val="00BD3936"/>
    <w:rsid w:val="00BE18C9"/>
    <w:rsid w:val="00BE1944"/>
    <w:rsid w:val="00BE365D"/>
    <w:rsid w:val="00BE36DF"/>
    <w:rsid w:val="00BE66B1"/>
    <w:rsid w:val="00BE721E"/>
    <w:rsid w:val="00BE7C33"/>
    <w:rsid w:val="00BF00E3"/>
    <w:rsid w:val="00BF0FEE"/>
    <w:rsid w:val="00BF1242"/>
    <w:rsid w:val="00BF3AC9"/>
    <w:rsid w:val="00BF3D50"/>
    <w:rsid w:val="00BF3FB8"/>
    <w:rsid w:val="00BF5B54"/>
    <w:rsid w:val="00BF6A7D"/>
    <w:rsid w:val="00BF7727"/>
    <w:rsid w:val="00BF7BA3"/>
    <w:rsid w:val="00BF7CDD"/>
    <w:rsid w:val="00BF7F51"/>
    <w:rsid w:val="00C01AC3"/>
    <w:rsid w:val="00C01DE5"/>
    <w:rsid w:val="00C02EFA"/>
    <w:rsid w:val="00C03F19"/>
    <w:rsid w:val="00C04960"/>
    <w:rsid w:val="00C06512"/>
    <w:rsid w:val="00C07387"/>
    <w:rsid w:val="00C117ED"/>
    <w:rsid w:val="00C12773"/>
    <w:rsid w:val="00C14373"/>
    <w:rsid w:val="00C16DCA"/>
    <w:rsid w:val="00C17272"/>
    <w:rsid w:val="00C2027A"/>
    <w:rsid w:val="00C20D70"/>
    <w:rsid w:val="00C2109F"/>
    <w:rsid w:val="00C210C5"/>
    <w:rsid w:val="00C21C47"/>
    <w:rsid w:val="00C244EC"/>
    <w:rsid w:val="00C27DBC"/>
    <w:rsid w:val="00C3022F"/>
    <w:rsid w:val="00C30ADA"/>
    <w:rsid w:val="00C3218A"/>
    <w:rsid w:val="00C33B2D"/>
    <w:rsid w:val="00C35A98"/>
    <w:rsid w:val="00C35B59"/>
    <w:rsid w:val="00C36C5E"/>
    <w:rsid w:val="00C374D0"/>
    <w:rsid w:val="00C40ACE"/>
    <w:rsid w:val="00C41BC1"/>
    <w:rsid w:val="00C42EFA"/>
    <w:rsid w:val="00C43319"/>
    <w:rsid w:val="00C43AEA"/>
    <w:rsid w:val="00C43C25"/>
    <w:rsid w:val="00C43FC1"/>
    <w:rsid w:val="00C45C6A"/>
    <w:rsid w:val="00C4791F"/>
    <w:rsid w:val="00C50938"/>
    <w:rsid w:val="00C50E64"/>
    <w:rsid w:val="00C5103D"/>
    <w:rsid w:val="00C5612A"/>
    <w:rsid w:val="00C57C6D"/>
    <w:rsid w:val="00C605C7"/>
    <w:rsid w:val="00C62660"/>
    <w:rsid w:val="00C62681"/>
    <w:rsid w:val="00C64BD1"/>
    <w:rsid w:val="00C65D11"/>
    <w:rsid w:val="00C66276"/>
    <w:rsid w:val="00C70398"/>
    <w:rsid w:val="00C7142F"/>
    <w:rsid w:val="00C72462"/>
    <w:rsid w:val="00C73B22"/>
    <w:rsid w:val="00C73CC5"/>
    <w:rsid w:val="00C75160"/>
    <w:rsid w:val="00C751E4"/>
    <w:rsid w:val="00C76ACE"/>
    <w:rsid w:val="00C76BF2"/>
    <w:rsid w:val="00C81DBB"/>
    <w:rsid w:val="00C82C42"/>
    <w:rsid w:val="00C832D0"/>
    <w:rsid w:val="00C833D6"/>
    <w:rsid w:val="00C83E8B"/>
    <w:rsid w:val="00C8742E"/>
    <w:rsid w:val="00C91840"/>
    <w:rsid w:val="00C91AE3"/>
    <w:rsid w:val="00C91C3E"/>
    <w:rsid w:val="00C95182"/>
    <w:rsid w:val="00C978CB"/>
    <w:rsid w:val="00CA0751"/>
    <w:rsid w:val="00CA1714"/>
    <w:rsid w:val="00CA2BCC"/>
    <w:rsid w:val="00CA3A71"/>
    <w:rsid w:val="00CA3D91"/>
    <w:rsid w:val="00CA40D1"/>
    <w:rsid w:val="00CA4BBD"/>
    <w:rsid w:val="00CA6572"/>
    <w:rsid w:val="00CA660D"/>
    <w:rsid w:val="00CA66A8"/>
    <w:rsid w:val="00CA6A74"/>
    <w:rsid w:val="00CA7F9A"/>
    <w:rsid w:val="00CB200A"/>
    <w:rsid w:val="00CB2BDB"/>
    <w:rsid w:val="00CB3509"/>
    <w:rsid w:val="00CB495E"/>
    <w:rsid w:val="00CB5985"/>
    <w:rsid w:val="00CC24B2"/>
    <w:rsid w:val="00CC545B"/>
    <w:rsid w:val="00CC6C0C"/>
    <w:rsid w:val="00CC7663"/>
    <w:rsid w:val="00CD00C0"/>
    <w:rsid w:val="00CD08E6"/>
    <w:rsid w:val="00CD0F62"/>
    <w:rsid w:val="00CD3470"/>
    <w:rsid w:val="00CD5463"/>
    <w:rsid w:val="00CD798D"/>
    <w:rsid w:val="00CD7A98"/>
    <w:rsid w:val="00CE07F5"/>
    <w:rsid w:val="00CE7678"/>
    <w:rsid w:val="00CE78A8"/>
    <w:rsid w:val="00CF3AEA"/>
    <w:rsid w:val="00CF400D"/>
    <w:rsid w:val="00CF5ED0"/>
    <w:rsid w:val="00CF666F"/>
    <w:rsid w:val="00CF774A"/>
    <w:rsid w:val="00D00062"/>
    <w:rsid w:val="00D01CB8"/>
    <w:rsid w:val="00D01D63"/>
    <w:rsid w:val="00D048C4"/>
    <w:rsid w:val="00D04E0D"/>
    <w:rsid w:val="00D04ED0"/>
    <w:rsid w:val="00D04FBA"/>
    <w:rsid w:val="00D051E7"/>
    <w:rsid w:val="00D05794"/>
    <w:rsid w:val="00D10331"/>
    <w:rsid w:val="00D104E4"/>
    <w:rsid w:val="00D11A61"/>
    <w:rsid w:val="00D135D6"/>
    <w:rsid w:val="00D13E64"/>
    <w:rsid w:val="00D14D63"/>
    <w:rsid w:val="00D2264C"/>
    <w:rsid w:val="00D23396"/>
    <w:rsid w:val="00D236FC"/>
    <w:rsid w:val="00D244B9"/>
    <w:rsid w:val="00D25800"/>
    <w:rsid w:val="00D30604"/>
    <w:rsid w:val="00D307AD"/>
    <w:rsid w:val="00D307AF"/>
    <w:rsid w:val="00D31144"/>
    <w:rsid w:val="00D32975"/>
    <w:rsid w:val="00D34067"/>
    <w:rsid w:val="00D34378"/>
    <w:rsid w:val="00D3477E"/>
    <w:rsid w:val="00D3484F"/>
    <w:rsid w:val="00D37FCD"/>
    <w:rsid w:val="00D405DC"/>
    <w:rsid w:val="00D44E6B"/>
    <w:rsid w:val="00D45C70"/>
    <w:rsid w:val="00D47314"/>
    <w:rsid w:val="00D52D1C"/>
    <w:rsid w:val="00D53762"/>
    <w:rsid w:val="00D54D1C"/>
    <w:rsid w:val="00D5540B"/>
    <w:rsid w:val="00D561B6"/>
    <w:rsid w:val="00D56994"/>
    <w:rsid w:val="00D57C15"/>
    <w:rsid w:val="00D60EFE"/>
    <w:rsid w:val="00D618DC"/>
    <w:rsid w:val="00D623A3"/>
    <w:rsid w:val="00D624B6"/>
    <w:rsid w:val="00D62A4D"/>
    <w:rsid w:val="00D637E3"/>
    <w:rsid w:val="00D63F40"/>
    <w:rsid w:val="00D6418B"/>
    <w:rsid w:val="00D64ECB"/>
    <w:rsid w:val="00D66DC1"/>
    <w:rsid w:val="00D70B5E"/>
    <w:rsid w:val="00D71A42"/>
    <w:rsid w:val="00D7460C"/>
    <w:rsid w:val="00D76E7C"/>
    <w:rsid w:val="00D80233"/>
    <w:rsid w:val="00D80853"/>
    <w:rsid w:val="00D814F1"/>
    <w:rsid w:val="00D81F03"/>
    <w:rsid w:val="00D83B5E"/>
    <w:rsid w:val="00D845C9"/>
    <w:rsid w:val="00D84BBD"/>
    <w:rsid w:val="00D84D0F"/>
    <w:rsid w:val="00D854DA"/>
    <w:rsid w:val="00D8597B"/>
    <w:rsid w:val="00D86ACC"/>
    <w:rsid w:val="00D86C73"/>
    <w:rsid w:val="00D90FA4"/>
    <w:rsid w:val="00D92638"/>
    <w:rsid w:val="00D928C2"/>
    <w:rsid w:val="00D943E4"/>
    <w:rsid w:val="00D946CE"/>
    <w:rsid w:val="00D94A25"/>
    <w:rsid w:val="00D95B98"/>
    <w:rsid w:val="00D9650C"/>
    <w:rsid w:val="00DA055C"/>
    <w:rsid w:val="00DA06CD"/>
    <w:rsid w:val="00DA2C9E"/>
    <w:rsid w:val="00DA2D60"/>
    <w:rsid w:val="00DA2DD6"/>
    <w:rsid w:val="00DA30BD"/>
    <w:rsid w:val="00DA3A92"/>
    <w:rsid w:val="00DA4961"/>
    <w:rsid w:val="00DA52B2"/>
    <w:rsid w:val="00DA704C"/>
    <w:rsid w:val="00DA7350"/>
    <w:rsid w:val="00DB0CD3"/>
    <w:rsid w:val="00DB3640"/>
    <w:rsid w:val="00DB4525"/>
    <w:rsid w:val="00DB4778"/>
    <w:rsid w:val="00DB6F31"/>
    <w:rsid w:val="00DB75B4"/>
    <w:rsid w:val="00DC08E8"/>
    <w:rsid w:val="00DC0D4D"/>
    <w:rsid w:val="00DC149D"/>
    <w:rsid w:val="00DC245D"/>
    <w:rsid w:val="00DC34A1"/>
    <w:rsid w:val="00DC4A36"/>
    <w:rsid w:val="00DC6060"/>
    <w:rsid w:val="00DC6AE4"/>
    <w:rsid w:val="00DC7493"/>
    <w:rsid w:val="00DD1348"/>
    <w:rsid w:val="00DD2FF9"/>
    <w:rsid w:val="00DD4270"/>
    <w:rsid w:val="00DD4781"/>
    <w:rsid w:val="00DD4A29"/>
    <w:rsid w:val="00DD75A9"/>
    <w:rsid w:val="00DE3FC9"/>
    <w:rsid w:val="00DE4814"/>
    <w:rsid w:val="00DE500A"/>
    <w:rsid w:val="00DE638D"/>
    <w:rsid w:val="00DE74D2"/>
    <w:rsid w:val="00DE79F9"/>
    <w:rsid w:val="00DE7F38"/>
    <w:rsid w:val="00DF00EF"/>
    <w:rsid w:val="00DF16BF"/>
    <w:rsid w:val="00DF217E"/>
    <w:rsid w:val="00DF2750"/>
    <w:rsid w:val="00DF28E9"/>
    <w:rsid w:val="00DF43AD"/>
    <w:rsid w:val="00DF4617"/>
    <w:rsid w:val="00DF4F57"/>
    <w:rsid w:val="00DF66BD"/>
    <w:rsid w:val="00DF7551"/>
    <w:rsid w:val="00DF7E43"/>
    <w:rsid w:val="00E01173"/>
    <w:rsid w:val="00E02A80"/>
    <w:rsid w:val="00E03810"/>
    <w:rsid w:val="00E05D4A"/>
    <w:rsid w:val="00E074F6"/>
    <w:rsid w:val="00E127BE"/>
    <w:rsid w:val="00E12E6E"/>
    <w:rsid w:val="00E131ED"/>
    <w:rsid w:val="00E137E9"/>
    <w:rsid w:val="00E13FAD"/>
    <w:rsid w:val="00E14DCE"/>
    <w:rsid w:val="00E17D94"/>
    <w:rsid w:val="00E17E14"/>
    <w:rsid w:val="00E17FE3"/>
    <w:rsid w:val="00E2069E"/>
    <w:rsid w:val="00E2094B"/>
    <w:rsid w:val="00E22521"/>
    <w:rsid w:val="00E2267D"/>
    <w:rsid w:val="00E22FAD"/>
    <w:rsid w:val="00E23C75"/>
    <w:rsid w:val="00E24D6F"/>
    <w:rsid w:val="00E27FED"/>
    <w:rsid w:val="00E31CF2"/>
    <w:rsid w:val="00E33378"/>
    <w:rsid w:val="00E33E0D"/>
    <w:rsid w:val="00E347C2"/>
    <w:rsid w:val="00E34EFC"/>
    <w:rsid w:val="00E36A4F"/>
    <w:rsid w:val="00E41730"/>
    <w:rsid w:val="00E4250C"/>
    <w:rsid w:val="00E42874"/>
    <w:rsid w:val="00E437EF"/>
    <w:rsid w:val="00E46886"/>
    <w:rsid w:val="00E50AB6"/>
    <w:rsid w:val="00E5100B"/>
    <w:rsid w:val="00E52C58"/>
    <w:rsid w:val="00E5308D"/>
    <w:rsid w:val="00E5315F"/>
    <w:rsid w:val="00E535B5"/>
    <w:rsid w:val="00E53D2B"/>
    <w:rsid w:val="00E56A47"/>
    <w:rsid w:val="00E57A39"/>
    <w:rsid w:val="00E602A4"/>
    <w:rsid w:val="00E60E05"/>
    <w:rsid w:val="00E6208A"/>
    <w:rsid w:val="00E62996"/>
    <w:rsid w:val="00E639CD"/>
    <w:rsid w:val="00E63B96"/>
    <w:rsid w:val="00E63BFC"/>
    <w:rsid w:val="00E647DF"/>
    <w:rsid w:val="00E67033"/>
    <w:rsid w:val="00E7197F"/>
    <w:rsid w:val="00E74360"/>
    <w:rsid w:val="00E749DB"/>
    <w:rsid w:val="00E76700"/>
    <w:rsid w:val="00E80122"/>
    <w:rsid w:val="00E840AD"/>
    <w:rsid w:val="00E8570A"/>
    <w:rsid w:val="00E862C8"/>
    <w:rsid w:val="00E867D5"/>
    <w:rsid w:val="00E86C21"/>
    <w:rsid w:val="00E90706"/>
    <w:rsid w:val="00E914E1"/>
    <w:rsid w:val="00E9301C"/>
    <w:rsid w:val="00E9353B"/>
    <w:rsid w:val="00E94BAF"/>
    <w:rsid w:val="00E94CF3"/>
    <w:rsid w:val="00E94F00"/>
    <w:rsid w:val="00E95DDC"/>
    <w:rsid w:val="00E9604A"/>
    <w:rsid w:val="00EA0AC5"/>
    <w:rsid w:val="00EA1FD8"/>
    <w:rsid w:val="00EA2131"/>
    <w:rsid w:val="00EA274C"/>
    <w:rsid w:val="00EA45D1"/>
    <w:rsid w:val="00EA4637"/>
    <w:rsid w:val="00EA4B36"/>
    <w:rsid w:val="00EA4D06"/>
    <w:rsid w:val="00EA6934"/>
    <w:rsid w:val="00EB2207"/>
    <w:rsid w:val="00EB2DCA"/>
    <w:rsid w:val="00EB2E82"/>
    <w:rsid w:val="00EB524C"/>
    <w:rsid w:val="00EB52CC"/>
    <w:rsid w:val="00EB5357"/>
    <w:rsid w:val="00EB5A42"/>
    <w:rsid w:val="00EB6237"/>
    <w:rsid w:val="00EB6FA9"/>
    <w:rsid w:val="00EB7B79"/>
    <w:rsid w:val="00EC0104"/>
    <w:rsid w:val="00EC175D"/>
    <w:rsid w:val="00EC2B6F"/>
    <w:rsid w:val="00EC5486"/>
    <w:rsid w:val="00EC593B"/>
    <w:rsid w:val="00ED117F"/>
    <w:rsid w:val="00ED2A9E"/>
    <w:rsid w:val="00ED33BB"/>
    <w:rsid w:val="00ED3BCE"/>
    <w:rsid w:val="00ED4074"/>
    <w:rsid w:val="00ED4F02"/>
    <w:rsid w:val="00ED5294"/>
    <w:rsid w:val="00ED5505"/>
    <w:rsid w:val="00ED5779"/>
    <w:rsid w:val="00ED7806"/>
    <w:rsid w:val="00EE10CF"/>
    <w:rsid w:val="00EE1649"/>
    <w:rsid w:val="00EE16D3"/>
    <w:rsid w:val="00EE34F1"/>
    <w:rsid w:val="00EE3714"/>
    <w:rsid w:val="00EE657C"/>
    <w:rsid w:val="00EE661E"/>
    <w:rsid w:val="00EE7023"/>
    <w:rsid w:val="00EF0DEF"/>
    <w:rsid w:val="00EF1EC1"/>
    <w:rsid w:val="00EF2D01"/>
    <w:rsid w:val="00EF2EEF"/>
    <w:rsid w:val="00EF4313"/>
    <w:rsid w:val="00EF46CB"/>
    <w:rsid w:val="00EF47E7"/>
    <w:rsid w:val="00EF4D70"/>
    <w:rsid w:val="00EF5A84"/>
    <w:rsid w:val="00EF64A1"/>
    <w:rsid w:val="00EF665C"/>
    <w:rsid w:val="00EF67F6"/>
    <w:rsid w:val="00EF7455"/>
    <w:rsid w:val="00EF7A4C"/>
    <w:rsid w:val="00F022DE"/>
    <w:rsid w:val="00F03A8A"/>
    <w:rsid w:val="00F05836"/>
    <w:rsid w:val="00F05F78"/>
    <w:rsid w:val="00F06692"/>
    <w:rsid w:val="00F0743A"/>
    <w:rsid w:val="00F10E76"/>
    <w:rsid w:val="00F122E8"/>
    <w:rsid w:val="00F130C6"/>
    <w:rsid w:val="00F139E0"/>
    <w:rsid w:val="00F15485"/>
    <w:rsid w:val="00F1578C"/>
    <w:rsid w:val="00F16507"/>
    <w:rsid w:val="00F2066F"/>
    <w:rsid w:val="00F20F8A"/>
    <w:rsid w:val="00F2136A"/>
    <w:rsid w:val="00F218E5"/>
    <w:rsid w:val="00F22C4C"/>
    <w:rsid w:val="00F23412"/>
    <w:rsid w:val="00F24237"/>
    <w:rsid w:val="00F24567"/>
    <w:rsid w:val="00F24EC3"/>
    <w:rsid w:val="00F27EEC"/>
    <w:rsid w:val="00F3150E"/>
    <w:rsid w:val="00F3156D"/>
    <w:rsid w:val="00F33239"/>
    <w:rsid w:val="00F335B7"/>
    <w:rsid w:val="00F33B75"/>
    <w:rsid w:val="00F3441A"/>
    <w:rsid w:val="00F35F6B"/>
    <w:rsid w:val="00F36DC9"/>
    <w:rsid w:val="00F37971"/>
    <w:rsid w:val="00F40398"/>
    <w:rsid w:val="00F405CB"/>
    <w:rsid w:val="00F40621"/>
    <w:rsid w:val="00F40B37"/>
    <w:rsid w:val="00F41359"/>
    <w:rsid w:val="00F42347"/>
    <w:rsid w:val="00F44517"/>
    <w:rsid w:val="00F44800"/>
    <w:rsid w:val="00F463A0"/>
    <w:rsid w:val="00F46B3D"/>
    <w:rsid w:val="00F514BB"/>
    <w:rsid w:val="00F52B71"/>
    <w:rsid w:val="00F52D63"/>
    <w:rsid w:val="00F54773"/>
    <w:rsid w:val="00F55B65"/>
    <w:rsid w:val="00F562D7"/>
    <w:rsid w:val="00F56E36"/>
    <w:rsid w:val="00F56F91"/>
    <w:rsid w:val="00F57DB8"/>
    <w:rsid w:val="00F60FD0"/>
    <w:rsid w:val="00F62E6E"/>
    <w:rsid w:val="00F6304D"/>
    <w:rsid w:val="00F634FE"/>
    <w:rsid w:val="00F64D1E"/>
    <w:rsid w:val="00F64E6E"/>
    <w:rsid w:val="00F652A9"/>
    <w:rsid w:val="00F67C7C"/>
    <w:rsid w:val="00F7117B"/>
    <w:rsid w:val="00F7341B"/>
    <w:rsid w:val="00F74B3C"/>
    <w:rsid w:val="00F75074"/>
    <w:rsid w:val="00F7605E"/>
    <w:rsid w:val="00F77B21"/>
    <w:rsid w:val="00F81244"/>
    <w:rsid w:val="00F81FD1"/>
    <w:rsid w:val="00F8312B"/>
    <w:rsid w:val="00F841E6"/>
    <w:rsid w:val="00F851B1"/>
    <w:rsid w:val="00F86DDE"/>
    <w:rsid w:val="00F90AAB"/>
    <w:rsid w:val="00F90D6C"/>
    <w:rsid w:val="00F920AB"/>
    <w:rsid w:val="00F92925"/>
    <w:rsid w:val="00F93090"/>
    <w:rsid w:val="00F93829"/>
    <w:rsid w:val="00F95008"/>
    <w:rsid w:val="00F9530A"/>
    <w:rsid w:val="00F97556"/>
    <w:rsid w:val="00FA11E9"/>
    <w:rsid w:val="00FA4251"/>
    <w:rsid w:val="00FA44B9"/>
    <w:rsid w:val="00FA45CA"/>
    <w:rsid w:val="00FA4976"/>
    <w:rsid w:val="00FA595D"/>
    <w:rsid w:val="00FA6085"/>
    <w:rsid w:val="00FA6535"/>
    <w:rsid w:val="00FA74B7"/>
    <w:rsid w:val="00FA76D9"/>
    <w:rsid w:val="00FA7AA0"/>
    <w:rsid w:val="00FB0831"/>
    <w:rsid w:val="00FB1225"/>
    <w:rsid w:val="00FB209C"/>
    <w:rsid w:val="00FB23B9"/>
    <w:rsid w:val="00FB408B"/>
    <w:rsid w:val="00FB4129"/>
    <w:rsid w:val="00FB4FFF"/>
    <w:rsid w:val="00FB5556"/>
    <w:rsid w:val="00FB67F5"/>
    <w:rsid w:val="00FB7A11"/>
    <w:rsid w:val="00FC05A2"/>
    <w:rsid w:val="00FC3E19"/>
    <w:rsid w:val="00FC3FD9"/>
    <w:rsid w:val="00FC401B"/>
    <w:rsid w:val="00FC4CC3"/>
    <w:rsid w:val="00FC5F0E"/>
    <w:rsid w:val="00FC7525"/>
    <w:rsid w:val="00FD678B"/>
    <w:rsid w:val="00FD6D66"/>
    <w:rsid w:val="00FE33EE"/>
    <w:rsid w:val="00FE3759"/>
    <w:rsid w:val="00FF312A"/>
    <w:rsid w:val="00FF4184"/>
    <w:rsid w:val="00FF5420"/>
    <w:rsid w:val="00FF63F8"/>
    <w:rsid w:val="00FF69BC"/>
    <w:rsid w:val="00FF7180"/>
    <w:rsid w:val="00FF726B"/>
    <w:rsid w:val="00FF7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060D4497"/>
  <w15:docId w15:val="{61906B47-33E2-4FD3-BB2E-0301F20D2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0E1F"/>
    <w:rPr>
      <w:rFonts w:ascii="Arial" w:hAnsi="Arial"/>
      <w:lang w:eastAsia="en-US"/>
    </w:rPr>
  </w:style>
  <w:style w:type="paragraph" w:styleId="Heading1">
    <w:name w:val="heading 1"/>
    <w:aliases w:val="head1"/>
    <w:basedOn w:val="Normal"/>
    <w:next w:val="Normal"/>
    <w:qFormat/>
    <w:pPr>
      <w:keepNext/>
      <w:numPr>
        <w:numId w:val="1"/>
      </w:numPr>
      <w:spacing w:before="120" w:after="360"/>
      <w:outlineLvl w:val="0"/>
    </w:pPr>
    <w:rPr>
      <w:b/>
      <w:sz w:val="28"/>
    </w:rPr>
  </w:style>
  <w:style w:type="paragraph" w:styleId="Heading2">
    <w:name w:val="heading 2"/>
    <w:aliases w:val="(F9) Rubrik 2,head2"/>
    <w:basedOn w:val="Normal"/>
    <w:next w:val="Normal"/>
    <w:link w:val="Heading2Char"/>
    <w:qFormat/>
    <w:pPr>
      <w:keepNext/>
      <w:numPr>
        <w:ilvl w:val="1"/>
        <w:numId w:val="1"/>
      </w:numPr>
      <w:spacing w:before="120" w:after="240"/>
      <w:outlineLvl w:val="1"/>
    </w:pPr>
    <w:rPr>
      <w:b/>
      <w:sz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after="240"/>
      <w:jc w:val="both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tabs>
        <w:tab w:val="left" w:pos="1701"/>
      </w:tabs>
      <w:spacing w:after="120"/>
      <w:jc w:val="both"/>
      <w:outlineLvl w:val="3"/>
    </w:pPr>
    <w:rPr>
      <w:b/>
      <w:i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keepNext/>
      <w:ind w:left="720"/>
      <w:outlineLvl w:val="5"/>
    </w:pPr>
  </w:style>
  <w:style w:type="paragraph" w:styleId="Heading7">
    <w:name w:val="heading 7"/>
    <w:basedOn w:val="Normal"/>
    <w:next w:val="Normal"/>
    <w:qFormat/>
    <w:pPr>
      <w:keepNext/>
      <w:keepLines/>
      <w:outlineLvl w:val="6"/>
    </w:pPr>
    <w:rPr>
      <w:b/>
      <w:bCs/>
    </w:rPr>
  </w:style>
  <w:style w:type="paragraph" w:styleId="Heading8">
    <w:name w:val="heading 8"/>
    <w:basedOn w:val="Normal"/>
    <w:next w:val="Normal"/>
    <w:qFormat/>
    <w:pPr>
      <w:keepNext/>
      <w:ind w:left="36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qFormat/>
    <w:pPr>
      <w:keepNext/>
      <w:jc w:val="center"/>
      <w:outlineLvl w:val="8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1">
    <w:name w:val="Para1"/>
    <w:basedOn w:val="Normal"/>
    <w:pPr>
      <w:tabs>
        <w:tab w:val="left" w:pos="1134"/>
        <w:tab w:val="left" w:pos="1418"/>
      </w:tabs>
      <w:spacing w:before="240"/>
      <w:ind w:left="1418" w:hanging="1418"/>
    </w:pPr>
  </w:style>
  <w:style w:type="paragraph" w:customStyle="1" w:styleId="Left">
    <w:name w:val="Left"/>
    <w:basedOn w:val="Normal"/>
    <w:uiPriority w:val="99"/>
    <w:pPr>
      <w:spacing w:before="240"/>
    </w:pPr>
  </w:style>
  <w:style w:type="paragraph" w:styleId="BlockText">
    <w:name w:val="Block Text"/>
    <w:basedOn w:val="Normal"/>
    <w:pPr>
      <w:pBdr>
        <w:top w:val="single" w:sz="18" w:space="18" w:color="auto" w:shadow="1"/>
        <w:left w:val="single" w:sz="18" w:space="31" w:color="auto" w:shadow="1"/>
        <w:bottom w:val="single" w:sz="18" w:space="31" w:color="auto" w:shadow="1"/>
        <w:right w:val="single" w:sz="18" w:space="31" w:color="auto" w:shadow="1"/>
      </w:pBdr>
      <w:spacing w:before="360" w:after="360"/>
      <w:ind w:left="2665" w:right="2665"/>
      <w:jc w:val="center"/>
    </w:pPr>
    <w:rPr>
      <w:rFonts w:cs="Arial"/>
      <w:sz w:val="48"/>
    </w:rPr>
  </w:style>
  <w:style w:type="paragraph" w:customStyle="1" w:styleId="PolicyItem">
    <w:name w:val="PolicyItem"/>
    <w:basedOn w:val="Normal"/>
    <w:pPr>
      <w:numPr>
        <w:numId w:val="2"/>
      </w:numPr>
      <w:spacing w:after="240"/>
      <w:jc w:val="both"/>
    </w:pPr>
  </w:style>
  <w:style w:type="paragraph" w:customStyle="1" w:styleId="PolicySubItem">
    <w:name w:val="PolicySubItem"/>
    <w:basedOn w:val="PolicyItem"/>
    <w:pPr>
      <w:numPr>
        <w:ilvl w:val="1"/>
      </w:numPr>
    </w:pPr>
  </w:style>
  <w:style w:type="paragraph" w:customStyle="1" w:styleId="PolicySubSubItem">
    <w:name w:val="PolicySubSubItem"/>
    <w:basedOn w:val="PolicyItem"/>
    <w:pPr>
      <w:numPr>
        <w:ilvl w:val="2"/>
      </w:numPr>
      <w:tabs>
        <w:tab w:val="left" w:pos="1452"/>
      </w:tabs>
    </w:pPr>
  </w:style>
  <w:style w:type="paragraph" w:customStyle="1" w:styleId="BodyItem">
    <w:name w:val="BodyItem"/>
    <w:basedOn w:val="PolicyItem"/>
    <w:pPr>
      <w:numPr>
        <w:numId w:val="0"/>
      </w:numPr>
      <w:ind w:left="720"/>
    </w:pPr>
  </w:style>
  <w:style w:type="paragraph" w:customStyle="1" w:styleId="RationaleItem">
    <w:name w:val="RationaleItem"/>
    <w:basedOn w:val="BodyItem"/>
    <w:rPr>
      <w:i/>
      <w:sz w:val="16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uiPriority w:val="99"/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/>
      <w:color w:val="000000"/>
      <w:sz w:val="24"/>
      <w:szCs w:val="24"/>
      <w:lang w:val="en-US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qFormat/>
    <w:pPr>
      <w:widowControl w:val="0"/>
      <w:spacing w:before="240" w:after="60"/>
      <w:jc w:val="center"/>
      <w:outlineLvl w:val="0"/>
    </w:pPr>
    <w:rPr>
      <w:bCs/>
      <w:kern w:val="28"/>
      <w:sz w:val="40"/>
      <w:szCs w:val="40"/>
    </w:rPr>
  </w:style>
  <w:style w:type="paragraph" w:customStyle="1" w:styleId="TableContents">
    <w:name w:val="Table Contents"/>
    <w:basedOn w:val="Normal"/>
    <w:pPr>
      <w:keepNext/>
      <w:keepLines/>
      <w:spacing w:before="40" w:after="40"/>
    </w:pPr>
    <w:rPr>
      <w:sz w:val="18"/>
      <w:szCs w:val="18"/>
    </w:rPr>
  </w:style>
  <w:style w:type="paragraph" w:styleId="TOC1">
    <w:name w:val="toc 1"/>
    <w:basedOn w:val="Normal"/>
    <w:next w:val="Normal"/>
    <w:autoRedefine/>
    <w:uiPriority w:val="39"/>
    <w:rsid w:val="00B7205B"/>
    <w:pPr>
      <w:tabs>
        <w:tab w:val="left" w:pos="480"/>
        <w:tab w:val="right" w:leader="dot" w:pos="7830"/>
      </w:tabs>
      <w:spacing w:before="120" w:after="120"/>
    </w:pPr>
  </w:style>
  <w:style w:type="paragraph" w:styleId="TOC2">
    <w:name w:val="toc 2"/>
    <w:basedOn w:val="Normal"/>
    <w:next w:val="Normal"/>
    <w:autoRedefine/>
    <w:uiPriority w:val="39"/>
    <w:pPr>
      <w:keepNext/>
      <w:keepLines/>
      <w:tabs>
        <w:tab w:val="left" w:pos="1168"/>
        <w:tab w:val="right" w:leader="dot" w:pos="7830"/>
      </w:tabs>
      <w:ind w:left="459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BodyTextIndent">
    <w:name w:val="Body Text Indent"/>
    <w:basedOn w:val="Normal"/>
    <w:pPr>
      <w:ind w:left="360"/>
    </w:pPr>
    <w:rPr>
      <w:i/>
      <w:iCs/>
    </w:r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paragraph" w:styleId="BodyText">
    <w:name w:val="Body Text"/>
    <w:basedOn w:val="Normal"/>
    <w:rPr>
      <w:color w:val="FF0000"/>
    </w:rPr>
  </w:style>
  <w:style w:type="paragraph" w:styleId="BodyText2">
    <w:name w:val="Body Text 2"/>
    <w:basedOn w:val="Normal"/>
    <w:rPr>
      <w:i/>
      <w:iCs/>
    </w:rPr>
  </w:style>
  <w:style w:type="paragraph" w:styleId="BodyText3">
    <w:name w:val="Body Text 3"/>
    <w:basedOn w:val="Normal"/>
    <w:rPr>
      <w:i/>
      <w:iCs/>
      <w:sz w:val="24"/>
    </w:rPr>
  </w:style>
  <w:style w:type="character" w:styleId="FollowedHyperlink">
    <w:name w:val="FollowedHyperlink"/>
    <w:rsid w:val="001A23CE"/>
    <w:rPr>
      <w:color w:val="800080"/>
      <w:u w:val="single"/>
    </w:rPr>
  </w:style>
  <w:style w:type="paragraph" w:styleId="BodyTextIndent2">
    <w:name w:val="Body Text Indent 2"/>
    <w:basedOn w:val="Normal"/>
    <w:rsid w:val="00493BB6"/>
    <w:pPr>
      <w:spacing w:after="120" w:line="480" w:lineRule="auto"/>
      <w:ind w:left="283"/>
    </w:pPr>
  </w:style>
  <w:style w:type="paragraph" w:customStyle="1" w:styleId="Style1">
    <w:name w:val="Style1"/>
    <w:basedOn w:val="Normal"/>
    <w:rsid w:val="001E5D4D"/>
    <w:pPr>
      <w:spacing w:before="120" w:after="120"/>
      <w:ind w:left="360"/>
    </w:pPr>
    <w:rPr>
      <w:i/>
    </w:rPr>
  </w:style>
  <w:style w:type="character" w:customStyle="1" w:styleId="HeaderChar">
    <w:name w:val="Header Char"/>
    <w:link w:val="Header"/>
    <w:uiPriority w:val="99"/>
    <w:locked/>
    <w:rsid w:val="00A130BE"/>
    <w:rPr>
      <w:rFonts w:ascii="Arial" w:hAnsi="Arial"/>
      <w:lang w:val="en-GB" w:eastAsia="en-US" w:bidi="ar-SA"/>
    </w:rPr>
  </w:style>
  <w:style w:type="paragraph" w:customStyle="1" w:styleId="TableHeading">
    <w:name w:val="Table Heading"/>
    <w:basedOn w:val="Normal"/>
    <w:rsid w:val="001761CF"/>
    <w:pPr>
      <w:keepNext/>
      <w:keepLines/>
      <w:spacing w:before="60" w:after="60"/>
    </w:pPr>
    <w:rPr>
      <w:b/>
      <w:sz w:val="22"/>
    </w:rPr>
  </w:style>
  <w:style w:type="paragraph" w:styleId="ListParagraph">
    <w:name w:val="List Paragraph"/>
    <w:basedOn w:val="Normal"/>
    <w:uiPriority w:val="99"/>
    <w:qFormat/>
    <w:rsid w:val="001761C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rsid w:val="00225656"/>
    <w:pPr>
      <w:ind w:left="400"/>
    </w:pPr>
  </w:style>
  <w:style w:type="character" w:customStyle="1" w:styleId="Heading9Char">
    <w:name w:val="Heading 9 Char"/>
    <w:link w:val="Heading9"/>
    <w:semiHidden/>
    <w:locked/>
    <w:rsid w:val="00D86C73"/>
    <w:rPr>
      <w:rFonts w:ascii="Arial" w:hAnsi="Arial"/>
      <w:sz w:val="28"/>
      <w:szCs w:val="28"/>
      <w:lang w:val="en-GB" w:eastAsia="en-US" w:bidi="ar-SA"/>
    </w:rPr>
  </w:style>
  <w:style w:type="paragraph" w:customStyle="1" w:styleId="TableCell">
    <w:name w:val="Table Cell"/>
    <w:basedOn w:val="Normal"/>
    <w:rsid w:val="00511759"/>
    <w:pPr>
      <w:keepLines/>
      <w:spacing w:before="60" w:after="60"/>
    </w:pPr>
    <w:rPr>
      <w:sz w:val="18"/>
    </w:rPr>
  </w:style>
  <w:style w:type="paragraph" w:customStyle="1" w:styleId="TableHeader">
    <w:name w:val="TableHeader"/>
    <w:basedOn w:val="Normal"/>
    <w:rsid w:val="00C2109F"/>
    <w:pPr>
      <w:keepNext/>
      <w:spacing w:before="60" w:after="60"/>
    </w:pPr>
    <w:rPr>
      <w:b/>
      <w:color w:val="000000"/>
      <w:sz w:val="22"/>
    </w:rPr>
  </w:style>
  <w:style w:type="character" w:customStyle="1" w:styleId="FooterChar">
    <w:name w:val="Footer Char"/>
    <w:link w:val="Footer"/>
    <w:uiPriority w:val="99"/>
    <w:locked/>
    <w:rsid w:val="00D04E0D"/>
    <w:rPr>
      <w:rFonts w:ascii="Arial" w:hAnsi="Arial"/>
      <w:lang w:eastAsia="en-US"/>
    </w:rPr>
  </w:style>
  <w:style w:type="table" w:styleId="TableGrid">
    <w:name w:val="Table Grid"/>
    <w:basedOn w:val="TableNormal"/>
    <w:uiPriority w:val="59"/>
    <w:rsid w:val="00E333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rsid w:val="004D2B7D"/>
    <w:pPr>
      <w:ind w:left="600"/>
    </w:pPr>
  </w:style>
  <w:style w:type="character" w:customStyle="1" w:styleId="Heading2Char">
    <w:name w:val="Heading 2 Char"/>
    <w:aliases w:val="(F9) Rubrik 2 Char,head2 Char"/>
    <w:basedOn w:val="DefaultParagraphFont"/>
    <w:link w:val="Heading2"/>
    <w:rsid w:val="005C0E1F"/>
    <w:rPr>
      <w:rFonts w:ascii="Arial" w:hAnsi="Arial"/>
      <w:b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9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753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48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29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94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797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423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094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3529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4791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1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38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1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998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45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13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713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094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512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286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60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700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84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637576">
                      <w:marLeft w:val="0"/>
                      <w:marRight w:val="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306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117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366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2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47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481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086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235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5214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692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312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5646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1180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1311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7909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1567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1201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61733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16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8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4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9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432025">
                      <w:marLeft w:val="0"/>
                      <w:marRight w:val="0"/>
                      <w:marTop w:val="0"/>
                      <w:marBottom w:val="0"/>
                      <w:divBdr>
                        <w:top w:val="dashed" w:sz="6" w:space="0" w:color="auto"/>
                        <w:left w:val="dashed" w:sz="6" w:space="0" w:color="auto"/>
                        <w:bottom w:val="dashed" w:sz="6" w:space="0" w:color="auto"/>
                        <w:right w:val="dashed" w:sz="6" w:space="0" w:color="auto"/>
                      </w:divBdr>
                      <w:divsChild>
                        <w:div w:id="190417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04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49532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3518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546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5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03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95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986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035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70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93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35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075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4537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1719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63741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35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hyperlink" Target="file:///\\vmp-fs-09.beilux.eib.org\v_disk_01$\programs\EA_admin\OpenText\Admin\Upgrade\Software\OT\10.5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https://support.opentext.com/portal/site/css?_ga=1.3993523.2082142244.1461655686" TargetMode="External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6" Type="http://schemas.openxmlformats.org/officeDocument/2006/relationships/hyperlink" Target="https://nssm.cc/usage" TargetMode="External"/><Relationship Id="rId84" Type="http://schemas.openxmlformats.org/officeDocument/2006/relationships/image" Target="media/image57.png"/><Relationship Id="rId7" Type="http://schemas.openxmlformats.org/officeDocument/2006/relationships/styles" Target="styles.xml"/><Relationship Id="rId71" Type="http://schemas.openxmlformats.org/officeDocument/2006/relationships/image" Target="media/image5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yperlink" Target="file:///\\vmp-fs-09.beilux.eib.org\v_disk_01$\programs\EA_admin\OpenText\Admin\Upgrade\Software\OT\10.5\Module" TargetMode="External"/><Relationship Id="rId66" Type="http://schemas.openxmlformats.org/officeDocument/2006/relationships/image" Target="media/image49.png"/><Relationship Id="rId74" Type="http://schemas.openxmlformats.org/officeDocument/2006/relationships/hyperlink" Target="http://localhost:28088/index.html" TargetMode="External"/><Relationship Id="rId79" Type="http://schemas.openxmlformats.org/officeDocument/2006/relationships/hyperlink" Target="file:///\\vmp-fs-09.beilux.eib.org\v_disk_01$\programs\EA_admin\OpenText\Admin\Upgrade\Software\serverAgent" TargetMode="External"/><Relationship Id="rId87" Type="http://schemas.openxmlformats.org/officeDocument/2006/relationships/fontTable" Target="fontTable.xml"/><Relationship Id="rId5" Type="http://schemas.openxmlformats.org/officeDocument/2006/relationships/customXml" Target="../customXml/item5.xml"/><Relationship Id="rId61" Type="http://schemas.openxmlformats.org/officeDocument/2006/relationships/image" Target="media/image44.png"/><Relationship Id="rId82" Type="http://schemas.openxmlformats.org/officeDocument/2006/relationships/hyperlink" Target="https://nssm.cc/usage" TargetMode="External"/><Relationship Id="rId19" Type="http://schemas.openxmlformats.org/officeDocument/2006/relationships/image" Target="cid:image002.png@01D19F0C.843B7C90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file:///\\vmp-fs-09.beilux.eib.org\v_disk_01$\programs\EA_admin\OpenText\Admin\Upgrade\Software\Apache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64" Type="http://schemas.openxmlformats.org/officeDocument/2006/relationships/image" Target="media/image47.png"/><Relationship Id="rId69" Type="http://schemas.openxmlformats.org/officeDocument/2006/relationships/hyperlink" Target="file:///\\vmp-fs-09.beilux.eib.org\v_disk_01$\programs\EA_admin\OpenText\Admin\Upgrade\Software\Apache" TargetMode="External"/><Relationship Id="rId77" Type="http://schemas.openxmlformats.org/officeDocument/2006/relationships/hyperlink" Target="file:///\\vmp-fs-09.beilux.eib.org\v_disk_01$\programs\EA_admin\OpenText\Admin\Upgrade\Software\nssm-2.24" TargetMode="External"/><Relationship Id="rId8" Type="http://schemas.openxmlformats.org/officeDocument/2006/relationships/settings" Target="settings.xml"/><Relationship Id="rId51" Type="http://schemas.openxmlformats.org/officeDocument/2006/relationships/image" Target="media/image37.png"/><Relationship Id="rId72" Type="http://schemas.openxmlformats.org/officeDocument/2006/relationships/hyperlink" Target="http://localhost:28088/index.html" TargetMode="External"/><Relationship Id="rId80" Type="http://schemas.openxmlformats.org/officeDocument/2006/relationships/image" Target="media/image55.png"/><Relationship Id="rId85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file:///\\vmp-fs-09.beilux.eib.org\v_disk_01$\programs\EA_admin\OpenText\Admin\Upgrade\Software\OT\10.5\Hotfixes\Staging" TargetMode="External"/><Relationship Id="rId67" Type="http://schemas.openxmlformats.org/officeDocument/2006/relationships/image" Target="media/image50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5.png"/><Relationship Id="rId70" Type="http://schemas.openxmlformats.org/officeDocument/2006/relationships/image" Target="media/image52.png"/><Relationship Id="rId75" Type="http://schemas.openxmlformats.org/officeDocument/2006/relationships/hyperlink" Target="https://ged.beilux.eib.org/ged/ged.dll/open/74960115" TargetMode="External"/><Relationship Id="rId83" Type="http://schemas.openxmlformats.org/officeDocument/2006/relationships/hyperlink" Target="file:///\\vmp-fs-09.beilux.eib.org\v_disk_01$\programs\EA_admin\OpenText\Admin\Upgrade\Software\OTMonitoringAgent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" Type="http://schemas.openxmlformats.org/officeDocument/2006/relationships/footnotes" Target="footnotes.xm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4.png"/><Relationship Id="rId78" Type="http://schemas.openxmlformats.org/officeDocument/2006/relationships/hyperlink" Target="https://nssm.cc/usage" TargetMode="External"/><Relationship Id="rId81" Type="http://schemas.openxmlformats.org/officeDocument/2006/relationships/image" Target="media/image56.png"/><Relationship Id="rId86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EIBDATA\templates\PSP\Project%20Document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ec1d8cc-b316-4933-abea-0ac199d77a6e"/>
    <ia71ea8e8f6b462d9c68ff9e6f5ee8cc xmlns="f3addf63-c557-4827-a0bd-c550fab306a4">
      <Terms xmlns="http://schemas.microsoft.com/office/infopath/2007/PartnerControls"/>
    </ia71ea8e8f6b462d9c68ff9e6f5ee8cc>
    <he11e1fa1c18490f945fb758d8193175 xmlns="f1f3adea-1be9-41df-bcf6-4a8a4207e745">
      <Terms xmlns="http://schemas.microsoft.com/office/infopath/2007/PartnerControls"/>
    </he11e1fa1c18490f945fb758d8193175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Configuration Document" ma:contentTypeID="0x010100C3C15B67AFF887458A2F854911B181EE00DD135000CB9CAF4CA2D7C89B4C566FF2" ma:contentTypeVersion="11" ma:contentTypeDescription="" ma:contentTypeScope="" ma:versionID="57b370c94cf1168a46e804bc461b1860">
  <xsd:schema xmlns:xsd="http://www.w3.org/2001/XMLSchema" xmlns:xs="http://www.w3.org/2001/XMLSchema" xmlns:p="http://schemas.microsoft.com/office/2006/metadata/properties" xmlns:ns2="f3addf63-c557-4827-a0bd-c550fab306a4" xmlns:ns3="0ec1d8cc-b316-4933-abea-0ac199d77a6e" xmlns:ns4="f1f3adea-1be9-41df-bcf6-4a8a4207e745" targetNamespace="http://schemas.microsoft.com/office/2006/metadata/properties" ma:root="true" ma:fieldsID="e05d546e7c5f28dfe0bbace5a4229524" ns2:_="" ns3:_="" ns4:_="">
    <xsd:import namespace="f3addf63-c557-4827-a0bd-c550fab306a4"/>
    <xsd:import namespace="0ec1d8cc-b316-4933-abea-0ac199d77a6e"/>
    <xsd:import namespace="f1f3adea-1be9-41df-bcf6-4a8a4207e745"/>
    <xsd:element name="properties">
      <xsd:complexType>
        <xsd:sequence>
          <xsd:element name="documentManagement">
            <xsd:complexType>
              <xsd:all>
                <xsd:element ref="ns2:ia71ea8e8f6b462d9c68ff9e6f5ee8cc" minOccurs="0"/>
                <xsd:element ref="ns3:TaxCatchAll" minOccurs="0"/>
                <xsd:element ref="ns3:TaxCatchAllLabel" minOccurs="0"/>
                <xsd:element ref="ns4:he11e1fa1c18490f945fb758d8193175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addf63-c557-4827-a0bd-c550fab306a4" elementFormDefault="qualified">
    <xsd:import namespace="http://schemas.microsoft.com/office/2006/documentManagement/types"/>
    <xsd:import namespace="http://schemas.microsoft.com/office/infopath/2007/PartnerControls"/>
    <xsd:element name="ia71ea8e8f6b462d9c68ff9e6f5ee8cc" ma:index="8" nillable="true" ma:taxonomy="true" ma:internalName="ia71ea8e8f6b462d9c68ff9e6f5ee8cc" ma:taxonomyFieldName="SDLCDocType" ma:displayName="SDLC Doc Type" ma:fieldId="{2a71ea8e-8f6b-462d-9c68-ff9e6f5ee8cc}" ma:taxonomyMulti="true" ma:sspId="7256f6c8-7d4b-4606-aa80-cbadf347ead1" ma:termSetId="bfc15cc7-e23b-46ac-aac5-fc41c63b0222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c1d8cc-b316-4933-abea-0ac199d77a6e" elementFormDefault="qualified">
    <xsd:import namespace="http://schemas.microsoft.com/office/2006/documentManagement/types"/>
    <xsd:import namespace="http://schemas.microsoft.com/office/infopath/2007/PartnerControls"/>
    <xsd:element name="TaxCatchAll" ma:index="9" nillable="true" ma:displayName="Taxonomy Catch All Column" ma:description="" ma:hidden="true" ma:list="{d2bd4c3b-db87-44a4-b165-f987a0de11a9}" ma:internalName="TaxCatchAll" ma:showField="CatchAllData" ma:web="0ec1d8cc-b316-4933-abea-0ac199d77a6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description="" ma:hidden="true" ma:list="{d2bd4c3b-db87-44a4-b165-f987a0de11a9}" ma:internalName="TaxCatchAllLabel" ma:readOnly="true" ma:showField="CatchAllDataLabel" ma:web="0ec1d8cc-b316-4933-abea-0ac199d77a6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14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5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6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f3adea-1be9-41df-bcf6-4a8a4207e745" elementFormDefault="qualified">
    <xsd:import namespace="http://schemas.microsoft.com/office/2006/documentManagement/types"/>
    <xsd:import namespace="http://schemas.microsoft.com/office/infopath/2007/PartnerControls"/>
    <xsd:element name="he11e1fa1c18490f945fb758d8193175" ma:index="12" nillable="true" ma:taxonomy="true" ma:internalName="he11e1fa1c18490f945fb758d8193175" ma:taxonomyFieldName="AppspecificDocType" ma:displayName="App-specific Doc Type" ma:fieldId="{1e11e1fa-1c18-490f-945f-b758d8193175}" ma:taxonomyMulti="true" ma:sspId="7256f6c8-7d4b-4606-aa80-cbadf347ead1" ma:termSetId="44dc408d-6284-426f-8b9a-78624d87db03" ma:anchorId="00000000-0000-0000-0000-000000000000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AED8B7-4E86-4152-8CAE-3DFC71BC1D4D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5B2B4DA9-D135-4889-86E0-9BEAB899191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C35999-F7E0-4D66-8E39-3841E4C01927}">
  <ds:schemaRefs>
    <ds:schemaRef ds:uri="http://schemas.microsoft.com/office/2006/metadata/properties"/>
    <ds:schemaRef ds:uri="http://schemas.microsoft.com/office/infopath/2007/PartnerControls"/>
    <ds:schemaRef ds:uri="0ec1d8cc-b316-4933-abea-0ac199d77a6e"/>
    <ds:schemaRef ds:uri="f3addf63-c557-4827-a0bd-c550fab306a4"/>
    <ds:schemaRef ds:uri="f1f3adea-1be9-41df-bcf6-4a8a4207e745"/>
  </ds:schemaRefs>
</ds:datastoreItem>
</file>

<file path=customXml/itemProps4.xml><?xml version="1.0" encoding="utf-8"?>
<ds:datastoreItem xmlns:ds="http://schemas.openxmlformats.org/officeDocument/2006/customXml" ds:itemID="{A09506DA-6920-4244-ACF0-76CAA254C4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3addf63-c557-4827-a0bd-c550fab306a4"/>
    <ds:schemaRef ds:uri="0ec1d8cc-b316-4933-abea-0ac199d77a6e"/>
    <ds:schemaRef ds:uri="f1f3adea-1be9-41df-bcf6-4a8a4207e7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02C25591-FE8A-464F-B431-1F00CCCC5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Document Template.dot</Template>
  <TotalTime>325</TotalTime>
  <Pages>40</Pages>
  <Words>1979</Words>
  <Characters>11285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Content Server 16.2.7 installation</vt:lpstr>
    </vt:vector>
  </TitlesOfParts>
  <Company>EIB</Company>
  <LinksUpToDate>false</LinksUpToDate>
  <CharactersWithSpaces>13238</CharactersWithSpaces>
  <SharedDoc>false</SharedDoc>
  <HLinks>
    <vt:vector size="48" baseType="variant">
      <vt:variant>
        <vt:i4>1376319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_Toc429040604</vt:lpwstr>
      </vt:variant>
      <vt:variant>
        <vt:i4>1376319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_Toc429040603</vt:lpwstr>
      </vt:variant>
      <vt:variant>
        <vt:i4>1376319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_Toc429040602</vt:lpwstr>
      </vt:variant>
      <vt:variant>
        <vt:i4>1376319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_Toc429040601</vt:lpwstr>
      </vt:variant>
      <vt:variant>
        <vt:i4>1376319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_Toc429040600</vt:lpwstr>
      </vt:variant>
      <vt:variant>
        <vt:i4>1835068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_Toc429040599</vt:lpwstr>
      </vt:variant>
      <vt:variant>
        <vt:i4>1835068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_Toc429040598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_Toc429040597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Content Server 16.2.7 installation</dc:title>
  <dc:subject>SDLC</dc:subject>
  <dc:creator>k.sanugula@eib.org.ext</dc:creator>
  <dc:description>Version 1.0 / 27 Jan 2016</dc:description>
  <cp:lastModifiedBy>SANUGULA Kamalakar (Ext)</cp:lastModifiedBy>
  <cp:revision>6</cp:revision>
  <cp:lastPrinted>2012-01-20T09:57:00Z</cp:lastPrinted>
  <dcterms:created xsi:type="dcterms:W3CDTF">2019-03-22T10:45:00Z</dcterms:created>
  <dcterms:modified xsi:type="dcterms:W3CDTF">2019-03-26T10:33:00Z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Operation">
    <vt:lpwstr>SavedAs</vt:lpwstr>
  </property>
  <property fmtid="{D5CDD505-2E9C-101B-9397-08002B2CF9AE}" pid="3" name="_TentativeReviewCycleID">
    <vt:i4>-1983632607</vt:i4>
  </property>
  <property fmtid="{D5CDD505-2E9C-101B-9397-08002B2CF9AE}" pid="4" name="_ReviewCycleID">
    <vt:i4>-1983632607</vt:i4>
  </property>
  <property fmtid="{D5CDD505-2E9C-101B-9397-08002B2CF9AE}" pid="5" name="_NewReviewCycle">
    <vt:lpwstr/>
  </property>
  <property fmtid="{D5CDD505-2E9C-101B-9397-08002B2CF9AE}" pid="6" name="_EmailEntryID">
    <vt:lpwstr>0000000055323AE1BBF50A4B8A37D62311AF2F0807005FD8894092F10040AE85B62350C165990000003CEE1F00005FD8894092F10040AE85B62350C165990000003DBB300000</vt:lpwstr>
  </property>
  <property fmtid="{D5CDD505-2E9C-101B-9397-08002B2CF9AE}" pid="7" name="_EmailStoreID0">
    <vt:lpwstr>0000000038A1BB1005E5101AA1BB08002B2A56C20000454D534D44422E444C4C00000000000000001B55FA20AA6611CD9BC800AA002FC45A0C0000006F75746C6F6F6B2E6569622E6F7267002F6F3D454942204F7267616E697A6174696F6E2F6F753D45786368616E67652041646D696E6973747261746976652047726F757</vt:lpwstr>
  </property>
  <property fmtid="{D5CDD505-2E9C-101B-9397-08002B2CF9AE}" pid="8" name="_EmailStoreID1">
    <vt:lpwstr>0202846594449424F484632335350444C54292F636E3D526563697069656E74732F636E3D424F454C00</vt:lpwstr>
  </property>
  <property fmtid="{D5CDD505-2E9C-101B-9397-08002B2CF9AE}" pid="9" name="_EmailStoreID2">
    <vt:lpwstr>50444C54292F636E3D436F6E66696775726174696F6E2F636E3D536572766572732F636E3D6F75746C6F6F6B2E6569622E6F7267006F00750074006C006F006F006B002E006500690062002E006F007200670000000000</vt:lpwstr>
  </property>
  <property fmtid="{D5CDD505-2E9C-101B-9397-08002B2CF9AE}" pid="10" name="_ReviewingToolsShownOnce">
    <vt:lpwstr/>
  </property>
</Properties>
</file>